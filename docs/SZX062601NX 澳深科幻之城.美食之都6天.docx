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40CD" w14:textId="77777777" w:rsidR="004417DD" w:rsidRPr="007E2DC4" w:rsidRDefault="004417DD" w:rsidP="004417DD">
      <w:pPr>
        <w:spacing w:line="0" w:lineRule="atLeast"/>
        <w:ind w:left="1" w:hanging="3"/>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620CB384" w14:textId="77777777" w:rsidR="00035299" w:rsidRDefault="004417DD" w:rsidP="004417DD">
      <w:pPr>
        <w:adjustRightInd w:val="0"/>
        <w:snapToGrid w:val="0"/>
        <w:spacing w:line="240" w:lineRule="atLeast"/>
        <w:jc w:val="center"/>
        <w:rPr>
          <w:rFonts w:ascii="微軟正黑體" w:eastAsia="微軟正黑體" w:hAnsi="微軟正黑體" w:hint="eastAsia"/>
          <w:b/>
          <w:color w:val="005EA4"/>
          <w:sz w:val="52"/>
          <w:szCs w:val="52"/>
          <w:lang w:eastAsia="zh-TW"/>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1C4FADE4" w14:textId="77777777" w:rsidR="00CD6ECF" w:rsidRPr="00E15FE5" w:rsidRDefault="00B405E1" w:rsidP="004417DD">
      <w:pPr>
        <w:adjustRightInd w:val="0"/>
        <w:snapToGrid w:val="0"/>
        <w:spacing w:beforeLines="100" w:before="312" w:line="240" w:lineRule="atLeast"/>
        <w:jc w:val="center"/>
        <w:rPr>
          <w:rFonts w:ascii="微軟正黑體" w:eastAsia="微軟正黑體" w:hAnsi="微軟正黑體"/>
          <w:b/>
          <w:color w:val="000000"/>
          <w:sz w:val="64"/>
          <w:szCs w:val="64"/>
          <w:lang w:eastAsia="zh-TW"/>
        </w:rPr>
      </w:pPr>
      <w:r w:rsidRPr="00E15FE5">
        <w:rPr>
          <w:rFonts w:ascii="微軟正黑體" w:eastAsia="微軟正黑體" w:hAnsi="微軟正黑體" w:hint="eastAsia"/>
          <w:b/>
          <w:color w:val="000000"/>
          <w:sz w:val="64"/>
          <w:szCs w:val="64"/>
          <w:lang w:eastAsia="zh-TW"/>
        </w:rPr>
        <w:t>澳深科幻之城・美食之都</w:t>
      </w:r>
      <w:r w:rsidR="0051506C" w:rsidRPr="00E15FE5">
        <w:rPr>
          <w:rFonts w:ascii="微軟正黑體" w:eastAsia="微軟正黑體" w:hAnsi="微軟正黑體" w:hint="eastAsia"/>
          <w:b/>
          <w:color w:val="000000"/>
          <w:sz w:val="64"/>
          <w:szCs w:val="64"/>
        </w:rPr>
        <w:t>6</w:t>
      </w:r>
      <w:r w:rsidR="00D4447B" w:rsidRPr="00E15FE5">
        <w:rPr>
          <w:rFonts w:ascii="微軟正黑體" w:eastAsia="微軟正黑體" w:hAnsi="微軟正黑體" w:hint="eastAsia"/>
          <w:b/>
          <w:color w:val="000000"/>
          <w:sz w:val="64"/>
          <w:szCs w:val="64"/>
        </w:rPr>
        <w:t>天</w:t>
      </w:r>
    </w:p>
    <w:p w14:paraId="37CEBCA0" w14:textId="77777777" w:rsidR="00050F73" w:rsidRPr="00B405E1" w:rsidRDefault="0016158D" w:rsidP="00B03F07">
      <w:pPr>
        <w:spacing w:line="360" w:lineRule="exact"/>
        <w:jc w:val="left"/>
        <w:rPr>
          <w:rFonts w:ascii="微軟正黑體" w:eastAsia="微軟正黑體" w:hAnsi="微軟正黑體" w:hint="eastAsia"/>
          <w:b/>
          <w:color w:val="005EA4"/>
          <w:sz w:val="24"/>
          <w:lang w:eastAsia="zh-TW"/>
        </w:rPr>
      </w:pPr>
      <w:r>
        <w:rPr>
          <w:noProof/>
        </w:rPr>
        <w:pict w14:anchorId="13CE1AA9">
          <v:group id="_x0000_s2056" alt="" style="position:absolute;margin-left:0;margin-top:4.6pt;width:512.25pt;height:408.6pt;z-index:-251659776" coordorigin="720,5145" coordsize="10245,8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 style="position:absolute;left:720;top:5145;width:4155;height:2708;visibility:visible" wrapcoords="-31 0 -31 21553 21600 21553 21600 0 -31 0">
              <v:imagedata r:id="rId7" o:title=""/>
            </v:shape>
            <v:shape id="_x0000_s2058" type="#_x0000_t75" alt="" style="position:absolute;left:9420;top:7968;width:1545;height:2487;visibility:visible" wrapcoords="-65 0 -65 21551 21600 21551 21600 0 -65 0">
              <v:imagedata r:id="rId8" o:title=""/>
            </v:shape>
            <v:shape id="_x0000_s2059" type="#_x0000_t75" alt="" style="position:absolute;left:4605;top:10568;width:3660;height:2592;visibility:visible" wrapcoords="-40 0 -40 21539 21600 21539 21600 0 -40 0">
              <v:imagedata r:id="rId9" o:title=""/>
            </v:shape>
            <v:shape id="_x0000_s2060" type="#_x0000_t75" alt="" style="position:absolute;left:720;top:7968;width:3105;height:2487;visibility:visible" wrapcoords="-45 0 -45 21532 21600 21532 21600 0 -45 0">
              <v:imagedata r:id="rId10" o:title="" cropright="9730f"/>
            </v:shape>
            <v:shape id="_x0000_s2061" type="#_x0000_t75" alt="" style="position:absolute;left:4950;top:5145;width:2070;height:2708;visibility:visible" wrapcoords="-129 0 -129 21491 21600 21491 21600 0 -129 0">
              <v:imagedata r:id="rId11" o:title=""/>
            </v:shape>
            <v:shape id="_x0000_s2062" type="#_x0000_t75" alt="" style="position:absolute;left:5850;top:7968;width:3465;height:2487;visibility:visible" wrapcoords="-93 0 -93 21458 21600 21458 21600 0 -93 0">
              <v:imagedata r:id="rId12" o:title=""/>
            </v:shape>
            <v:shape id="_x0000_s2063" type="#_x0000_t75" alt="" style="position:absolute;left:3900;top:7976;width:1860;height:2479;visibility:visible" wrapcoords="-170 0 -170 21474 21600 21474 21600 0 -170 0">
              <v:imagedata r:id="rId13" o:title=""/>
            </v:shape>
            <v:shape id="_x0000_s2064" type="#_x0000_t75" alt="" style="position:absolute;left:7125;top:5145;width:3840;height:2708;visibility:visible" wrapcoords="-63 0 -63 21501 21600 21501 21600 0 -63 0">
              <v:imagedata r:id="rId14" o:title=""/>
            </v:shape>
            <v:shape id="_x0000_s2065" type="#_x0000_t75" alt="" style="position:absolute;left:720;top:10568;width:3780;height:2565;visibility:visible" wrapcoords="-81 0 -81 21474 21600 21474 21600 0 -81 0">
              <v:imagedata r:id="rId15" o:title=""/>
            </v:shape>
            <v:shape id="_x0000_s2066" type="#_x0000_t75" alt="" style="position:absolute;left:8355;top:10568;width:2610;height:2592;visibility:visible" wrapcoords="-134 0 -134 21488 21600 21488 21600 0 -134 0">
              <v:imagedata r:id="rId16" o:title=""/>
            </v:shape>
          </v:group>
        </w:pict>
      </w:r>
    </w:p>
    <w:p w14:paraId="112713D4"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23306D5B"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13DFFE86"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13341294" w14:textId="77777777" w:rsidR="00050F73" w:rsidRPr="00B405E1" w:rsidRDefault="00050F73" w:rsidP="00B03F07">
      <w:pPr>
        <w:spacing w:line="360" w:lineRule="exact"/>
        <w:jc w:val="left"/>
        <w:rPr>
          <w:rFonts w:ascii="微軟正黑體" w:eastAsia="微軟正黑體" w:hAnsi="微軟正黑體" w:hint="eastAsia"/>
          <w:b/>
          <w:color w:val="005EA4"/>
          <w:sz w:val="24"/>
          <w:lang w:eastAsia="zh-TW"/>
        </w:rPr>
      </w:pPr>
    </w:p>
    <w:p w14:paraId="4FB97E92"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1A3999D5"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2ECF3E59" w14:textId="77777777" w:rsidR="00050F73" w:rsidRDefault="00050F73" w:rsidP="00B03F07">
      <w:pPr>
        <w:spacing w:line="360" w:lineRule="exact"/>
        <w:jc w:val="left"/>
        <w:rPr>
          <w:rFonts w:ascii="微軟正黑體" w:eastAsia="微軟正黑體" w:hAnsi="微軟正黑體" w:hint="eastAsia"/>
          <w:b/>
          <w:color w:val="005EA4"/>
          <w:sz w:val="24"/>
          <w:lang w:eastAsia="zh-TW"/>
        </w:rPr>
      </w:pPr>
    </w:p>
    <w:p w14:paraId="5F979820" w14:textId="77777777" w:rsidR="001E328D" w:rsidRDefault="001E328D" w:rsidP="00050F73">
      <w:pPr>
        <w:spacing w:line="40" w:lineRule="exact"/>
        <w:jc w:val="left"/>
        <w:rPr>
          <w:rFonts w:ascii="微軟正黑體" w:eastAsia="微軟正黑體" w:hAnsi="微軟正黑體" w:hint="eastAsia"/>
          <w:b/>
          <w:color w:val="005EA4"/>
          <w:sz w:val="24"/>
          <w:lang w:eastAsia="zh-TW"/>
        </w:rPr>
      </w:pPr>
    </w:p>
    <w:p w14:paraId="55B3DB84" w14:textId="77777777" w:rsidR="001E328D" w:rsidRDefault="001E328D" w:rsidP="00050F73">
      <w:pPr>
        <w:spacing w:line="80" w:lineRule="exact"/>
        <w:jc w:val="left"/>
        <w:rPr>
          <w:rFonts w:ascii="微軟正黑體" w:eastAsia="微軟正黑體" w:hAnsi="微軟正黑體" w:hint="eastAsia"/>
          <w:b/>
          <w:color w:val="005EA4"/>
          <w:sz w:val="24"/>
          <w:lang w:eastAsia="zh-TW"/>
        </w:rPr>
      </w:pPr>
    </w:p>
    <w:p w14:paraId="6FF93343" w14:textId="77777777" w:rsidR="001E328D" w:rsidRDefault="001E328D" w:rsidP="00050F73">
      <w:pPr>
        <w:spacing w:line="80" w:lineRule="exact"/>
        <w:jc w:val="left"/>
        <w:rPr>
          <w:rFonts w:ascii="微軟正黑體" w:eastAsia="微軟正黑體" w:hAnsi="微軟正黑體" w:hint="eastAsia"/>
          <w:b/>
          <w:color w:val="005EA4"/>
          <w:sz w:val="24"/>
          <w:lang w:eastAsia="zh-TW"/>
        </w:rPr>
      </w:pPr>
    </w:p>
    <w:p w14:paraId="46308926" w14:textId="77777777" w:rsidR="00B03F07" w:rsidRPr="00D86CD6" w:rsidRDefault="00B03F07" w:rsidP="00B03F07">
      <w:pPr>
        <w:spacing w:line="360" w:lineRule="exact"/>
        <w:jc w:val="left"/>
        <w:rPr>
          <w:rFonts w:ascii="微軟正黑體" w:eastAsia="微軟正黑體" w:hAnsi="微軟正黑體" w:hint="eastAsia"/>
          <w:b/>
          <w:color w:val="005EA4"/>
          <w:sz w:val="24"/>
          <w:lang w:eastAsia="zh-TW"/>
        </w:rPr>
      </w:pPr>
    </w:p>
    <w:p w14:paraId="4F0A61BA" w14:textId="77777777" w:rsidR="009333E5" w:rsidRDefault="009333E5">
      <w:pPr>
        <w:spacing w:line="360" w:lineRule="exact"/>
        <w:jc w:val="left"/>
        <w:rPr>
          <w:rFonts w:ascii="微軟正黑體" w:eastAsia="微軟正黑體" w:hAnsi="微軟正黑體" w:cs="Courier New" w:hint="eastAsia"/>
          <w:b/>
          <w:color w:val="000000"/>
          <w:sz w:val="24"/>
          <w:lang w:eastAsia="zh-TW"/>
        </w:rPr>
      </w:pPr>
    </w:p>
    <w:p w14:paraId="5C53FE20" w14:textId="77777777" w:rsidR="00050F73" w:rsidRDefault="00050F73">
      <w:pPr>
        <w:spacing w:line="360" w:lineRule="exact"/>
        <w:jc w:val="left"/>
        <w:rPr>
          <w:rFonts w:ascii="微軟正黑體" w:eastAsia="微軟正黑體" w:hAnsi="微軟正黑體" w:cs="Courier New" w:hint="eastAsia"/>
          <w:b/>
          <w:color w:val="000000"/>
          <w:sz w:val="24"/>
          <w:lang w:eastAsia="zh-TW"/>
        </w:rPr>
      </w:pPr>
    </w:p>
    <w:p w14:paraId="1D48FE80" w14:textId="77777777" w:rsidR="00050F73" w:rsidRDefault="00050F73">
      <w:pPr>
        <w:spacing w:line="360" w:lineRule="exact"/>
        <w:jc w:val="left"/>
        <w:rPr>
          <w:rFonts w:ascii="微軟正黑體" w:eastAsia="微軟正黑體" w:hAnsi="微軟正黑體" w:cs="Courier New" w:hint="eastAsia"/>
          <w:b/>
          <w:color w:val="000000"/>
          <w:sz w:val="24"/>
          <w:lang w:eastAsia="zh-TW"/>
        </w:rPr>
      </w:pPr>
    </w:p>
    <w:p w14:paraId="1458250E" w14:textId="77777777" w:rsidR="00050F73" w:rsidRDefault="00050F73">
      <w:pPr>
        <w:spacing w:line="360" w:lineRule="exact"/>
        <w:jc w:val="left"/>
        <w:rPr>
          <w:rFonts w:ascii="微軟正黑體" w:eastAsia="微軟正黑體" w:hAnsi="微軟正黑體" w:cs="Courier New" w:hint="eastAsia"/>
          <w:b/>
          <w:color w:val="000000"/>
          <w:sz w:val="24"/>
          <w:lang w:eastAsia="zh-TW"/>
        </w:rPr>
      </w:pPr>
    </w:p>
    <w:p w14:paraId="1492588A" w14:textId="77777777" w:rsidR="00050F73" w:rsidRDefault="00050F73">
      <w:pPr>
        <w:spacing w:line="360" w:lineRule="exact"/>
        <w:jc w:val="left"/>
        <w:rPr>
          <w:rFonts w:ascii="微軟正黑體" w:eastAsia="微軟正黑體" w:hAnsi="微軟正黑體" w:cs="Courier New" w:hint="eastAsia"/>
          <w:b/>
          <w:color w:val="000000"/>
          <w:sz w:val="24"/>
          <w:lang w:eastAsia="zh-TW"/>
        </w:rPr>
      </w:pPr>
    </w:p>
    <w:p w14:paraId="4D5B606D" w14:textId="77777777" w:rsidR="00050F73" w:rsidRDefault="00050F73">
      <w:pPr>
        <w:spacing w:line="360" w:lineRule="exact"/>
        <w:jc w:val="left"/>
        <w:rPr>
          <w:rFonts w:ascii="微軟正黑體" w:eastAsia="微軟正黑體" w:hAnsi="微軟正黑體" w:cs="Courier New"/>
          <w:b/>
          <w:color w:val="000000"/>
          <w:sz w:val="24"/>
          <w:lang w:eastAsia="zh-TW"/>
        </w:rPr>
      </w:pPr>
    </w:p>
    <w:p w14:paraId="458F1B93" w14:textId="77777777" w:rsidR="00BE3D3A" w:rsidRDefault="00BE3D3A">
      <w:pPr>
        <w:spacing w:line="360" w:lineRule="exact"/>
        <w:jc w:val="left"/>
        <w:rPr>
          <w:rFonts w:ascii="微軟正黑體" w:eastAsia="微軟正黑體" w:hAnsi="微軟正黑體" w:cs="Courier New"/>
          <w:b/>
          <w:color w:val="000000"/>
          <w:sz w:val="24"/>
          <w:lang w:eastAsia="zh-TW"/>
        </w:rPr>
      </w:pPr>
    </w:p>
    <w:p w14:paraId="1E21B869" w14:textId="77777777" w:rsidR="00BE3D3A" w:rsidRDefault="00BE3D3A">
      <w:pPr>
        <w:spacing w:line="360" w:lineRule="exact"/>
        <w:jc w:val="left"/>
        <w:rPr>
          <w:rFonts w:ascii="微軟正黑體" w:eastAsia="微軟正黑體" w:hAnsi="微軟正黑體" w:cs="Courier New"/>
          <w:b/>
          <w:color w:val="000000"/>
          <w:sz w:val="24"/>
          <w:lang w:eastAsia="zh-TW"/>
        </w:rPr>
      </w:pPr>
    </w:p>
    <w:p w14:paraId="0EAC5E1A" w14:textId="77777777" w:rsidR="00BE3D3A" w:rsidRDefault="00BE3D3A">
      <w:pPr>
        <w:spacing w:line="360" w:lineRule="exact"/>
        <w:jc w:val="left"/>
        <w:rPr>
          <w:rFonts w:ascii="微軟正黑體" w:eastAsia="微軟正黑體" w:hAnsi="微軟正黑體" w:cs="Courier New"/>
          <w:b/>
          <w:color w:val="000000"/>
          <w:sz w:val="24"/>
          <w:lang w:eastAsia="zh-TW"/>
        </w:rPr>
      </w:pPr>
    </w:p>
    <w:p w14:paraId="05A2C9A4" w14:textId="77777777" w:rsidR="00BE3D3A" w:rsidRDefault="00BE3D3A">
      <w:pPr>
        <w:spacing w:line="360" w:lineRule="exact"/>
        <w:jc w:val="left"/>
        <w:rPr>
          <w:rFonts w:ascii="微軟正黑體" w:eastAsia="微軟正黑體" w:hAnsi="微軟正黑體" w:cs="Courier New" w:hint="eastAsia"/>
          <w:b/>
          <w:color w:val="000000"/>
          <w:sz w:val="24"/>
          <w:lang w:eastAsia="zh-TW"/>
        </w:rPr>
      </w:pPr>
    </w:p>
    <w:p w14:paraId="511E42E9" w14:textId="77777777" w:rsidR="00050F73" w:rsidRDefault="00050F73">
      <w:pPr>
        <w:spacing w:line="360" w:lineRule="exact"/>
        <w:jc w:val="left"/>
        <w:rPr>
          <w:rFonts w:ascii="微軟正黑體" w:eastAsia="微軟正黑體" w:hAnsi="微軟正黑體" w:hint="eastAsia"/>
          <w:b/>
          <w:color w:val="005EA4"/>
          <w:sz w:val="24"/>
          <w:lang w:eastAsia="zh-TW"/>
        </w:rPr>
      </w:pPr>
    </w:p>
    <w:p w14:paraId="10F9D68A" w14:textId="77777777" w:rsidR="00050F73" w:rsidRDefault="00050F73">
      <w:pPr>
        <w:spacing w:line="360" w:lineRule="exact"/>
        <w:jc w:val="left"/>
        <w:rPr>
          <w:rFonts w:ascii="微軟正黑體" w:eastAsia="微軟正黑體" w:hAnsi="微軟正黑體" w:hint="eastAsia"/>
          <w:b/>
          <w:color w:val="005EA4"/>
          <w:sz w:val="24"/>
          <w:lang w:eastAsia="zh-TW"/>
        </w:rPr>
      </w:pPr>
    </w:p>
    <w:p w14:paraId="5BA82334" w14:textId="77777777" w:rsidR="00050F73" w:rsidRDefault="00050F73">
      <w:pPr>
        <w:spacing w:line="360" w:lineRule="exact"/>
        <w:jc w:val="left"/>
        <w:rPr>
          <w:rFonts w:ascii="微軟正黑體" w:eastAsia="微軟正黑體" w:hAnsi="微軟正黑體" w:hint="eastAsia"/>
          <w:b/>
          <w:color w:val="005EA4"/>
          <w:sz w:val="24"/>
          <w:lang w:eastAsia="zh-TW"/>
        </w:rPr>
      </w:pPr>
    </w:p>
    <w:p w14:paraId="5C5B6F22" w14:textId="77777777" w:rsidR="00101FB0" w:rsidRPr="00E15FE5" w:rsidRDefault="00101FB0" w:rsidP="00B405E1">
      <w:pPr>
        <w:spacing w:line="360" w:lineRule="exact"/>
        <w:jc w:val="left"/>
        <w:rPr>
          <w:rFonts w:ascii="微軟正黑體" w:eastAsia="微軟正黑體" w:hAnsi="微軟正黑體"/>
          <w:b/>
          <w:color w:val="000000"/>
          <w:sz w:val="24"/>
          <w:lang w:eastAsia="zh-TW"/>
        </w:rPr>
      </w:pPr>
    </w:p>
    <w:p w14:paraId="3AC3651C" w14:textId="77777777" w:rsidR="00B405E1" w:rsidRPr="00E15FE5" w:rsidRDefault="00B405E1" w:rsidP="00B405E1">
      <w:pPr>
        <w:spacing w:line="360" w:lineRule="exact"/>
        <w:jc w:val="left"/>
        <w:rPr>
          <w:rFonts w:ascii="微軟正黑體" w:eastAsia="微軟正黑體" w:hAnsi="微軟正黑體" w:hint="eastAsia"/>
          <w:b/>
          <w:color w:val="000000"/>
          <w:sz w:val="24"/>
          <w:lang w:eastAsia="zh-TW"/>
        </w:rPr>
      </w:pPr>
      <w:r w:rsidRPr="00E15FE5">
        <w:rPr>
          <w:rFonts w:ascii="微軟正黑體" w:eastAsia="微軟正黑體" w:hAnsi="微軟正黑體" w:hint="eastAsia"/>
          <w:b/>
          <w:color w:val="000000"/>
          <w:sz w:val="24"/>
          <w:lang w:eastAsia="zh-TW"/>
        </w:rPr>
        <w:t>行程特色</w:t>
      </w:r>
    </w:p>
    <w:p w14:paraId="750AC360" w14:textId="77777777" w:rsidR="00B405E1" w:rsidRPr="00E15FE5" w:rsidRDefault="00BC6F24" w:rsidP="00B405E1">
      <w:pPr>
        <w:spacing w:line="360" w:lineRule="exact"/>
        <w:jc w:val="left"/>
        <w:rPr>
          <w:rFonts w:ascii="微軟正黑體" w:eastAsia="微軟正黑體" w:hAnsi="微軟正黑體" w:hint="eastAsia"/>
          <w:b/>
          <w:color w:val="000000"/>
          <w:sz w:val="24"/>
          <w:lang w:eastAsia="zh-TW"/>
        </w:rPr>
      </w:pPr>
      <w:r w:rsidRPr="00BC6F24">
        <w:rPr>
          <w:rFonts w:ascii="Segoe UI Emoji" w:eastAsia="微軟正黑體" w:hAnsi="Segoe UI Emoji" w:cs="Segoe UI Emoji"/>
          <w:b/>
          <w:color w:val="000000"/>
          <w:sz w:val="24"/>
          <w:lang w:eastAsia="zh-TW"/>
        </w:rPr>
        <w:t>⭐</w:t>
      </w:r>
      <w:r w:rsidR="00B405E1" w:rsidRPr="00E15FE5">
        <w:rPr>
          <w:rFonts w:ascii="微軟正黑體" w:eastAsia="微軟正黑體" w:hAnsi="微軟正黑體" w:hint="eastAsia"/>
          <w:b/>
          <w:color w:val="000000"/>
          <w:sz w:val="24"/>
          <w:lang w:eastAsia="zh-TW"/>
        </w:rPr>
        <w:t>科技人文精緻體驗：</w:t>
      </w:r>
      <w:r w:rsidR="00B405E1" w:rsidRPr="00E15FE5">
        <w:rPr>
          <w:rFonts w:ascii="微軟正黑體" w:eastAsia="微軟正黑體" w:hAnsi="微軟正黑體"/>
          <w:b/>
          <w:color w:val="000000"/>
          <w:sz w:val="24"/>
          <w:lang w:eastAsia="zh-TW"/>
        </w:rPr>
        <w:t>3D</w:t>
      </w:r>
      <w:r w:rsidR="00B405E1" w:rsidRPr="00E15FE5">
        <w:rPr>
          <w:rFonts w:ascii="微軟正黑體" w:eastAsia="微軟正黑體" w:hAnsi="微軟正黑體" w:hint="eastAsia"/>
          <w:b/>
          <w:color w:val="000000"/>
          <w:sz w:val="24"/>
          <w:lang w:eastAsia="zh-TW"/>
        </w:rPr>
        <w:t>列印、無人駕駛雲巴、機器人</w:t>
      </w:r>
      <w:r w:rsidR="00B405E1" w:rsidRPr="00E15FE5">
        <w:rPr>
          <w:rFonts w:ascii="微軟正黑體" w:eastAsia="微軟正黑體" w:hAnsi="微軟正黑體"/>
          <w:b/>
          <w:color w:val="000000"/>
          <w:sz w:val="24"/>
          <w:lang w:eastAsia="zh-TW"/>
        </w:rPr>
        <w:t>6S</w:t>
      </w:r>
      <w:r w:rsidR="00B405E1" w:rsidRPr="00E15FE5">
        <w:rPr>
          <w:rFonts w:ascii="微軟正黑體" w:eastAsia="微軟正黑體" w:hAnsi="微軟正黑體" w:hint="eastAsia"/>
          <w:b/>
          <w:color w:val="000000"/>
          <w:sz w:val="24"/>
          <w:lang w:eastAsia="zh-TW"/>
        </w:rPr>
        <w:t>店、碉樓、粵劇、嶺南園林、僑鄉古鎮</w:t>
      </w:r>
    </w:p>
    <w:p w14:paraId="38F642C5" w14:textId="77777777" w:rsidR="00B405E1" w:rsidRPr="00E15FE5" w:rsidRDefault="00BC6F24" w:rsidP="00B405E1">
      <w:pPr>
        <w:spacing w:line="360" w:lineRule="exact"/>
        <w:jc w:val="left"/>
        <w:rPr>
          <w:rFonts w:ascii="微軟正黑體" w:eastAsia="微軟正黑體" w:hAnsi="微軟正黑體" w:hint="eastAsia"/>
          <w:b/>
          <w:color w:val="000000"/>
          <w:sz w:val="24"/>
          <w:lang w:eastAsia="zh-TW"/>
        </w:rPr>
      </w:pPr>
      <w:r w:rsidRPr="00BC6F24">
        <w:rPr>
          <w:rFonts w:ascii="Segoe UI Emoji" w:eastAsia="微軟正黑體" w:hAnsi="Segoe UI Emoji" w:cs="Segoe UI Emoji"/>
          <w:b/>
          <w:color w:val="000000"/>
          <w:sz w:val="24"/>
          <w:lang w:eastAsia="zh-TW"/>
        </w:rPr>
        <w:t>⭐</w:t>
      </w:r>
      <w:r w:rsidR="00B405E1" w:rsidRPr="00E15FE5">
        <w:rPr>
          <w:rFonts w:ascii="微軟正黑體" w:eastAsia="微軟正黑體" w:hAnsi="微軟正黑體" w:hint="eastAsia"/>
          <w:b/>
          <w:color w:val="000000"/>
          <w:sz w:val="24"/>
          <w:lang w:eastAsia="zh-TW"/>
        </w:rPr>
        <w:t>食在廣東美食：粵式茶點、順德非遺、乳鴿宴、毋米粥、黃鱔飯、燒鵝、海鮮烤榴蓮自助大餐</w:t>
      </w:r>
    </w:p>
    <w:p w14:paraId="5A6C5402" w14:textId="77777777" w:rsidR="00B405E1" w:rsidRPr="00E15FE5" w:rsidRDefault="00BC6F24" w:rsidP="00B405E1">
      <w:pPr>
        <w:spacing w:line="360" w:lineRule="exact"/>
        <w:jc w:val="left"/>
        <w:rPr>
          <w:rFonts w:ascii="微軟正黑體" w:eastAsia="微軟正黑體" w:hAnsi="微軟正黑體" w:hint="eastAsia"/>
          <w:b/>
          <w:color w:val="000000"/>
          <w:sz w:val="24"/>
          <w:lang w:eastAsia="zh-TW"/>
        </w:rPr>
      </w:pPr>
      <w:r w:rsidRPr="00BC6F24">
        <w:rPr>
          <w:rFonts w:ascii="Segoe UI Emoji" w:eastAsia="微軟正黑體" w:hAnsi="Segoe UI Emoji" w:cs="Segoe UI Emoji"/>
          <w:b/>
          <w:color w:val="000000"/>
          <w:sz w:val="24"/>
          <w:lang w:eastAsia="zh-TW"/>
        </w:rPr>
        <w:t>⭐</w:t>
      </w:r>
      <w:r w:rsidR="00B405E1" w:rsidRPr="00E15FE5">
        <w:rPr>
          <w:rFonts w:ascii="微軟正黑體" w:eastAsia="微軟正黑體" w:hAnsi="微軟正黑體" w:hint="eastAsia"/>
          <w:b/>
          <w:color w:val="000000"/>
          <w:sz w:val="24"/>
          <w:lang w:eastAsia="zh-TW"/>
        </w:rPr>
        <w:t>夜秀：赤坎古鎮打鐵花、實景演藝《歸途》沉浸式古鎮僑鄉</w:t>
      </w:r>
    </w:p>
    <w:p w14:paraId="08DFC5C5" w14:textId="77777777" w:rsidR="00050F73" w:rsidRPr="00E15FE5" w:rsidRDefault="00101FB0" w:rsidP="00B405E1">
      <w:pPr>
        <w:spacing w:line="360" w:lineRule="exact"/>
        <w:jc w:val="left"/>
        <w:rPr>
          <w:rFonts w:ascii="微軟正黑體" w:eastAsia="微軟正黑體" w:hAnsi="微軟正黑體" w:hint="eastAsia"/>
          <w:b/>
          <w:color w:val="000000"/>
          <w:sz w:val="24"/>
          <w:lang w:eastAsia="zh-TW"/>
        </w:rPr>
      </w:pPr>
      <w:r w:rsidRPr="00BC6F24">
        <w:rPr>
          <w:rFonts w:ascii="Segoe UI Emoji" w:eastAsia="微軟正黑體" w:hAnsi="Segoe UI Emoji" w:cs="Segoe UI Emoji"/>
          <w:b/>
          <w:color w:val="000000"/>
          <w:sz w:val="24"/>
          <w:lang w:eastAsia="zh-TW"/>
        </w:rPr>
        <w:t>⭐</w:t>
      </w:r>
      <w:r w:rsidR="00B405E1" w:rsidRPr="00E15FE5">
        <w:rPr>
          <w:rFonts w:ascii="微軟正黑體" w:eastAsia="微軟正黑體" w:hAnsi="微軟正黑體" w:hint="eastAsia"/>
          <w:b/>
          <w:color w:val="000000"/>
          <w:sz w:val="24"/>
          <w:lang w:eastAsia="zh-TW"/>
        </w:rPr>
        <w:t>舒適住宿：全程希爾頓歡朋</w:t>
      </w:r>
      <w:r w:rsidR="00B405E1" w:rsidRPr="00E15FE5">
        <w:rPr>
          <w:rFonts w:ascii="微軟正黑體" w:eastAsia="微軟正黑體" w:hAnsi="微軟正黑體"/>
          <w:b/>
          <w:color w:val="000000"/>
          <w:sz w:val="24"/>
          <w:lang w:eastAsia="zh-TW"/>
        </w:rPr>
        <w:t>/</w:t>
      </w:r>
      <w:r w:rsidR="00B405E1" w:rsidRPr="00E15FE5">
        <w:rPr>
          <w:rFonts w:ascii="微軟正黑體" w:eastAsia="微軟正黑體" w:hAnsi="微軟正黑體" w:hint="eastAsia"/>
          <w:b/>
          <w:color w:val="000000"/>
          <w:sz w:val="24"/>
          <w:lang w:eastAsia="zh-TW"/>
        </w:rPr>
        <w:t>戴斯溫德姆等</w:t>
      </w:r>
      <w:r w:rsidRPr="00E15FE5">
        <w:rPr>
          <w:rFonts w:ascii="微軟正黑體" w:eastAsia="微軟正黑體" w:hAnsi="微軟正黑體" w:hint="eastAsia"/>
          <w:b/>
          <w:color w:val="000000"/>
          <w:sz w:val="24"/>
          <w:lang w:eastAsia="zh-TW"/>
        </w:rPr>
        <w:t>，在地</w:t>
      </w:r>
      <w:r w:rsidR="00B405E1" w:rsidRPr="00E15FE5">
        <w:rPr>
          <w:rFonts w:ascii="微軟正黑體" w:eastAsia="微軟正黑體" w:hAnsi="微軟正黑體" w:hint="eastAsia"/>
          <w:b/>
          <w:color w:val="000000"/>
          <w:sz w:val="24"/>
          <w:lang w:eastAsia="zh-TW"/>
        </w:rPr>
        <w:t>高品酒店，旅途安心</w:t>
      </w:r>
    </w:p>
    <w:p w14:paraId="0BB2BF68" w14:textId="77777777" w:rsidR="00050F73" w:rsidRPr="00101FB0" w:rsidRDefault="00050F73">
      <w:pPr>
        <w:spacing w:line="360" w:lineRule="exact"/>
        <w:jc w:val="left"/>
        <w:rPr>
          <w:rFonts w:ascii="微軟正黑體" w:eastAsia="微軟正黑體" w:hAnsi="微軟正黑體" w:hint="eastAsia"/>
          <w:b/>
          <w:color w:val="005EA4"/>
          <w:sz w:val="24"/>
          <w:lang w:eastAsia="zh-TW"/>
        </w:rPr>
      </w:pPr>
    </w:p>
    <w:p w14:paraId="6365AC08" w14:textId="77777777" w:rsidR="00122464" w:rsidRPr="00E15FE5" w:rsidRDefault="00122464" w:rsidP="00122464">
      <w:pPr>
        <w:spacing w:line="360" w:lineRule="exact"/>
        <w:rPr>
          <w:rFonts w:ascii="微軟正黑體" w:eastAsia="微軟正黑體" w:hAnsi="微軟正黑體" w:hint="eastAsia"/>
          <w:b/>
          <w:color w:val="000000"/>
          <w:sz w:val="24"/>
        </w:rPr>
      </w:pPr>
      <w:r w:rsidRPr="00E15FE5">
        <w:rPr>
          <w:rFonts w:ascii="微軟正黑體" w:eastAsia="微軟正黑體" w:hAnsi="微軟正黑體" w:hint="eastAsia"/>
          <w:b/>
          <w:color w:val="000000"/>
          <w:sz w:val="24"/>
        </w:rPr>
        <w:t>◎航班參考：  (依航空公司公告為主，如有異動敬請見諒)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B405E1" w:rsidRPr="00E15FE5" w14:paraId="58CFEFE8" w14:textId="77777777" w:rsidTr="00E15FE5">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E859209"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天數</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75404905"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起飛地</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E3E3848"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抵達地</w:t>
            </w:r>
          </w:p>
        </w:tc>
        <w:tc>
          <w:tcPr>
            <w:tcW w:w="893"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7401F88C"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0AA8FD43"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1008A41F"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68CF641"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新細明體"/>
                <w:color w:val="000000"/>
                <w:sz w:val="24"/>
              </w:rPr>
            </w:pPr>
            <w:r w:rsidRPr="00E15FE5">
              <w:rPr>
                <w:rFonts w:ascii="微軟正黑體" w:eastAsia="微軟正黑體" w:hAnsi="微軟正黑體" w:cs="微軟正黑體" w:hint="eastAsia"/>
                <w:b/>
                <w:color w:val="000000"/>
                <w:sz w:val="24"/>
              </w:rPr>
              <w:t>抵達時間</w:t>
            </w:r>
          </w:p>
        </w:tc>
      </w:tr>
      <w:tr w:rsidR="004F238E" w:rsidRPr="00E15FE5" w14:paraId="16679557" w14:textId="77777777" w:rsidTr="004F238E">
        <w:trPr>
          <w:trHeight w:val="53"/>
          <w:jc w:val="center"/>
        </w:trPr>
        <w:tc>
          <w:tcPr>
            <w:tcW w:w="690"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3C337E62"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E844D0C"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台中</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48C77DC"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BDF1D19"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96C0A52"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b/>
                <w:color w:val="000000"/>
                <w:sz w:val="24"/>
              </w:rPr>
              <w:t>NX673</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30D4B525"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 w:val="24"/>
              </w:rPr>
            </w:pPr>
            <w:r w:rsidRPr="00E15FE5">
              <w:rPr>
                <w:rFonts w:ascii="微軟正黑體" w:eastAsia="微軟正黑體" w:hAnsi="微軟正黑體" w:cs="微軟正黑體"/>
                <w:b/>
                <w:color w:val="000000"/>
                <w:sz w:val="24"/>
              </w:rPr>
              <w:t>09:10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B361F9C"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b/>
                <w:color w:val="000000"/>
                <w:sz w:val="24"/>
              </w:rPr>
              <w:t>10:45</w:t>
            </w:r>
          </w:p>
        </w:tc>
      </w:tr>
      <w:tr w:rsidR="004F238E" w:rsidRPr="00E15FE5" w14:paraId="65075C71" w14:textId="77777777" w:rsidTr="004F238E">
        <w:trPr>
          <w:trHeight w:val="53"/>
          <w:jc w:val="center"/>
        </w:trPr>
        <w:tc>
          <w:tcPr>
            <w:tcW w:w="69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D8F337"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第6天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F738D6"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4C1188"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台中</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495332"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094EE7" w14:textId="77777777" w:rsidR="00122464" w:rsidRPr="00E15FE5" w:rsidRDefault="00122464"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b/>
                <w:color w:val="000000"/>
                <w:sz w:val="24"/>
              </w:rPr>
              <w:t>NX674</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24AE10" w14:textId="77777777" w:rsidR="00122464" w:rsidRPr="00E15FE5" w:rsidRDefault="009B6637" w:rsidP="00395E23">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 w:val="24"/>
              </w:rPr>
            </w:pPr>
            <w:r w:rsidRPr="00E15FE5">
              <w:rPr>
                <w:rFonts w:ascii="微軟正黑體" w:eastAsia="微軟正黑體" w:hAnsi="微軟正黑體" w:cs="微軟正黑體" w:hint="eastAsia"/>
                <w:b/>
                <w:color w:val="000000"/>
                <w:sz w:val="24"/>
                <w:lang w:eastAsia="zh-TW"/>
              </w:rPr>
              <w:t>18:35</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3673DB" w14:textId="77777777" w:rsidR="00122464" w:rsidRPr="00E15FE5" w:rsidRDefault="009B6637" w:rsidP="00395E23">
            <w:pPr>
              <w:pBdr>
                <w:top w:val="nil"/>
                <w:left w:val="nil"/>
                <w:bottom w:val="nil"/>
                <w:right w:val="nil"/>
                <w:between w:val="nil"/>
              </w:pBdr>
              <w:spacing w:line="400" w:lineRule="exact"/>
              <w:jc w:val="center"/>
              <w:rPr>
                <w:rFonts w:ascii="微軟正黑體" w:eastAsia="微軟正黑體" w:hAnsi="微軟正黑體" w:cs="微軟正黑體"/>
                <w:b/>
                <w:color w:val="000000"/>
                <w:sz w:val="24"/>
              </w:rPr>
            </w:pPr>
            <w:r w:rsidRPr="00E15FE5">
              <w:rPr>
                <w:rFonts w:ascii="微軟正黑體" w:eastAsia="微軟正黑體" w:hAnsi="微軟正黑體" w:cs="微軟正黑體" w:hint="eastAsia"/>
                <w:b/>
                <w:color w:val="000000"/>
                <w:sz w:val="24"/>
                <w:lang w:eastAsia="zh-TW"/>
              </w:rPr>
              <w:t>20:10</w:t>
            </w:r>
          </w:p>
        </w:tc>
      </w:tr>
    </w:tbl>
    <w:p w14:paraId="66724A9E" w14:textId="77777777" w:rsidR="00922422" w:rsidRDefault="00922422" w:rsidP="0004766D">
      <w:pPr>
        <w:spacing w:line="360" w:lineRule="exact"/>
        <w:rPr>
          <w:rFonts w:ascii="微軟正黑體" w:eastAsia="DengXian" w:hAnsi="微軟正黑體"/>
          <w:b/>
          <w:color w:val="005EA4"/>
        </w:rPr>
      </w:pPr>
    </w:p>
    <w:p w14:paraId="49A57AFF" w14:textId="77777777" w:rsidR="00101FB0" w:rsidRDefault="00101FB0" w:rsidP="0004766D">
      <w:pPr>
        <w:spacing w:line="360" w:lineRule="exact"/>
        <w:rPr>
          <w:rFonts w:ascii="微軟正黑體" w:eastAsia="DengXian" w:hAnsi="微軟正黑體" w:hint="eastAsia"/>
          <w:b/>
          <w:color w:val="005EA4"/>
        </w:rPr>
      </w:pPr>
    </w:p>
    <w:p w14:paraId="6C6C5C2E" w14:textId="77777777" w:rsidR="0004766D" w:rsidRPr="00E15FE5" w:rsidRDefault="0004766D" w:rsidP="0004766D">
      <w:pPr>
        <w:spacing w:line="360" w:lineRule="exact"/>
        <w:rPr>
          <w:rFonts w:ascii="微軟正黑體" w:eastAsia="微軟正黑體" w:hAnsi="微軟正黑體" w:hint="eastAsia"/>
          <w:b/>
          <w:color w:val="000000"/>
          <w:sz w:val="24"/>
          <w:szCs w:val="32"/>
        </w:rPr>
      </w:pPr>
      <w:r w:rsidRPr="00E15FE5">
        <w:rPr>
          <w:rFonts w:ascii="微軟正黑體" w:eastAsia="微軟正黑體" w:hAnsi="微軟正黑體" w:hint="eastAsia"/>
          <w:b/>
          <w:color w:val="000000"/>
          <w:sz w:val="24"/>
          <w:szCs w:val="32"/>
        </w:rPr>
        <w:t>◎行程介紹：</w:t>
      </w:r>
    </w:p>
    <w:p w14:paraId="14193EDC" w14:textId="77777777" w:rsidR="0004766D" w:rsidRDefault="0016158D" w:rsidP="004F238E">
      <w:pPr>
        <w:pStyle w:val="a3"/>
        <w:spacing w:line="440" w:lineRule="exact"/>
        <w:jc w:val="both"/>
        <w:rPr>
          <w:rFonts w:ascii="微軟正黑體" w:eastAsia="微軟正黑體" w:hAnsi="微軟正黑體" w:cs="Microsoft YaHei"/>
          <w:b/>
          <w:color w:val="000000"/>
          <w:kern w:val="0"/>
          <w:sz w:val="20"/>
          <w:szCs w:val="18"/>
          <w:shd w:val="clear" w:color="auto" w:fill="B6DDE8"/>
        </w:rPr>
      </w:pPr>
      <w:r w:rsidRPr="00E15FE5">
        <w:rPr>
          <w:noProof/>
          <w:shd w:val="clear" w:color="auto" w:fill="C5E0B3"/>
        </w:rPr>
        <w:pict w14:anchorId="796E48EA">
          <v:shape id="图片 20" o:spid="_x0000_s2055" type="#_x0000_t75" alt="" style="position:absolute;left:0;text-align:left;margin-left:0;margin-top:27pt;width:519.75pt;height:136.5pt;z-index:-251661824;visibility:visible;mso-wrap-edited:f;mso-width-percent:0;mso-height-percent:0;mso-width-percent:0;mso-height-percent:0" wrapcoords="-31 0 -31 21465 21600 21465 21600 0 -31 0">
            <v:imagedata r:id="rId17" o:title=""/>
            <w10:wrap type="tight"/>
          </v:shape>
        </w:pict>
      </w:r>
      <w:r w:rsidR="0004766D" w:rsidRPr="00E15FE5">
        <w:rPr>
          <w:rFonts w:ascii="微軟正黑體" w:eastAsia="微軟正黑體" w:hAnsi="微軟正黑體" w:cs="Microsoft YaHei" w:hint="eastAsia"/>
          <w:b/>
          <w:color w:val="000000"/>
          <w:kern w:val="0"/>
          <w:sz w:val="28"/>
          <w:szCs w:val="24"/>
          <w:shd w:val="clear" w:color="auto" w:fill="C5E0B3"/>
        </w:rPr>
        <w:t>第</w:t>
      </w:r>
      <w:r w:rsidR="0004766D" w:rsidRPr="00E15FE5">
        <w:rPr>
          <w:rFonts w:ascii="微軟正黑體" w:eastAsia="微軟正黑體" w:hAnsi="微軟正黑體" w:cs="Microsoft YaHei"/>
          <w:b/>
          <w:color w:val="000000"/>
          <w:kern w:val="0"/>
          <w:sz w:val="28"/>
          <w:szCs w:val="24"/>
          <w:shd w:val="clear" w:color="auto" w:fill="C5E0B3"/>
        </w:rPr>
        <w:t>1</w:t>
      </w:r>
      <w:r w:rsidR="0004766D" w:rsidRPr="00E15FE5">
        <w:rPr>
          <w:rFonts w:ascii="微軟正黑體" w:eastAsia="微軟正黑體" w:hAnsi="微軟正黑體" w:cs="Microsoft YaHei" w:hint="eastAsia"/>
          <w:b/>
          <w:color w:val="000000"/>
          <w:kern w:val="0"/>
          <w:sz w:val="28"/>
          <w:szCs w:val="24"/>
          <w:shd w:val="clear" w:color="auto" w:fill="C5E0B3"/>
        </w:rPr>
        <w:t>天</w:t>
      </w:r>
      <w:r w:rsidR="0004766D" w:rsidRPr="00E15FE5">
        <w:rPr>
          <w:rFonts w:ascii="微軟正黑體" w:eastAsia="微軟正黑體" w:hAnsi="微軟正黑體" w:cs="Microsoft YaHei"/>
          <w:b/>
          <w:color w:val="000000"/>
          <w:kern w:val="0"/>
          <w:sz w:val="28"/>
          <w:szCs w:val="24"/>
          <w:shd w:val="clear" w:color="auto" w:fill="C5E0B3"/>
        </w:rPr>
        <w:t xml:space="preserve"> </w:t>
      </w:r>
      <w:r w:rsidR="0004766D" w:rsidRPr="00E15FE5">
        <w:rPr>
          <w:rFonts w:ascii="微軟正黑體" w:eastAsia="微軟正黑體" w:hAnsi="微軟正黑體" w:cs="Microsoft YaHei" w:hint="eastAsia"/>
          <w:b/>
          <w:color w:val="000000"/>
          <w:kern w:val="0"/>
          <w:sz w:val="28"/>
          <w:szCs w:val="24"/>
          <w:shd w:val="clear" w:color="auto" w:fill="C5E0B3"/>
        </w:rPr>
        <w:t>台中/澳門→珠海</w:t>
      </w:r>
      <w:r w:rsidR="00B405E1" w:rsidRPr="00E15FE5">
        <w:rPr>
          <w:rFonts w:ascii="微軟正黑體" w:eastAsia="微軟正黑體" w:hAnsi="微軟正黑體" w:cs="Microsoft YaHei" w:hint="eastAsia"/>
          <w:b/>
          <w:color w:val="000000"/>
          <w:kern w:val="0"/>
          <w:sz w:val="28"/>
          <w:szCs w:val="24"/>
          <w:shd w:val="clear" w:color="auto" w:fill="C5E0B3"/>
        </w:rPr>
        <w:t>→</w:t>
      </w:r>
      <w:r w:rsidR="00B405E1" w:rsidRPr="00E15FE5">
        <w:rPr>
          <w:rFonts w:ascii="微軟正黑體" w:eastAsia="微軟正黑體" w:hAnsi="微軟正黑體" w:cs="Microsoft YaHei" w:hint="eastAsia"/>
          <w:b/>
          <w:color w:val="000000"/>
          <w:kern w:val="0"/>
          <w:sz w:val="28"/>
          <w:shd w:val="clear" w:color="auto" w:fill="C5E0B3"/>
        </w:rPr>
        <w:t>漁女</w:t>
      </w:r>
      <w:r w:rsidR="00B405E1" w:rsidRPr="00E15FE5">
        <w:rPr>
          <w:rFonts w:ascii="微軟正黑體" w:eastAsia="微軟正黑體" w:hAnsi="微軟正黑體" w:cs="Microsoft YaHei" w:hint="eastAsia"/>
          <w:b/>
          <w:color w:val="000000"/>
          <w:kern w:val="0"/>
          <w:sz w:val="28"/>
          <w:szCs w:val="24"/>
          <w:shd w:val="clear" w:color="auto" w:fill="C5E0B3"/>
        </w:rPr>
        <w:t>→</w:t>
      </w:r>
      <w:r w:rsidR="00C30491" w:rsidRPr="00E15FE5">
        <w:rPr>
          <w:rFonts w:ascii="微軟正黑體" w:eastAsia="微軟正黑體" w:hAnsi="微軟正黑體" w:cs="Microsoft YaHei" w:hint="eastAsia"/>
          <w:b/>
          <w:color w:val="000000"/>
          <w:kern w:val="0"/>
          <w:sz w:val="28"/>
          <w:szCs w:val="24"/>
          <w:shd w:val="clear" w:color="auto" w:fill="C5E0B3"/>
        </w:rPr>
        <w:t>城市陽臺→</w:t>
      </w:r>
      <w:r w:rsidR="00B405E1" w:rsidRPr="00E15FE5">
        <w:rPr>
          <w:rFonts w:ascii="微軟正黑體" w:eastAsia="微軟正黑體" w:hAnsi="微軟正黑體" w:cs="Microsoft YaHei" w:hint="eastAsia"/>
          <w:b/>
          <w:color w:val="000000"/>
          <w:kern w:val="0"/>
          <w:sz w:val="28"/>
          <w:shd w:val="clear" w:color="auto" w:fill="C5E0B3"/>
        </w:rPr>
        <w:t>石景山公園</w:t>
      </w:r>
      <w:r w:rsidR="00B405E1" w:rsidRPr="00E15FE5">
        <w:rPr>
          <w:rFonts w:ascii="微軟正黑體" w:eastAsia="微軟正黑體" w:hAnsi="微軟正黑體" w:cs="Microsoft YaHei" w:hint="eastAsia"/>
          <w:b/>
          <w:color w:val="000000"/>
          <w:kern w:val="0"/>
          <w:sz w:val="20"/>
          <w:szCs w:val="14"/>
          <w:shd w:val="clear" w:color="auto" w:fill="C5E0B3"/>
        </w:rPr>
        <w:t>(纜車上下)</w:t>
      </w:r>
      <w:r w:rsidR="00B405E1" w:rsidRPr="00E15FE5">
        <w:rPr>
          <w:rFonts w:ascii="微軟正黑體" w:eastAsia="微軟正黑體" w:hAnsi="微軟正黑體" w:cs="Microsoft YaHei" w:hint="eastAsia"/>
          <w:b/>
          <w:color w:val="000000"/>
          <w:kern w:val="0"/>
          <w:sz w:val="28"/>
          <w:szCs w:val="24"/>
          <w:shd w:val="clear" w:color="auto" w:fill="C5E0B3"/>
        </w:rPr>
        <w:t>→日月貝歌劇院</w:t>
      </w:r>
      <w:r w:rsidR="00B405E1" w:rsidRPr="00E15FE5">
        <w:rPr>
          <w:rFonts w:ascii="微軟正黑體" w:eastAsia="微軟正黑體" w:hAnsi="微軟正黑體" w:cs="Microsoft YaHei" w:hint="eastAsia"/>
          <w:b/>
          <w:color w:val="000000"/>
          <w:kern w:val="0"/>
          <w:sz w:val="20"/>
          <w:szCs w:val="18"/>
          <w:shd w:val="clear" w:color="auto" w:fill="C5E0B3"/>
        </w:rPr>
        <w:t>(外觀)</w:t>
      </w:r>
    </w:p>
    <w:p w14:paraId="278D31D9" w14:textId="77777777" w:rsidR="0004766D" w:rsidRPr="0004766D" w:rsidRDefault="0004766D" w:rsidP="00C30491">
      <w:pPr>
        <w:spacing w:line="320" w:lineRule="exact"/>
        <w:rPr>
          <w:rFonts w:ascii="微軟正黑體" w:eastAsia="微軟正黑體" w:hAnsi="微軟正黑體" w:hint="eastAsia"/>
          <w:color w:val="000000"/>
          <w:kern w:val="0"/>
          <w:sz w:val="24"/>
        </w:rPr>
      </w:pPr>
      <w:r w:rsidRPr="0004766D">
        <w:rPr>
          <w:rFonts w:ascii="微軟正黑體" w:eastAsia="微軟正黑體" w:hAnsi="微軟正黑體" w:cs="Arial" w:hint="eastAsia"/>
          <w:color w:val="000000"/>
          <w:kern w:val="0"/>
          <w:sz w:val="24"/>
        </w:rPr>
        <w:t>今日集合機場，</w:t>
      </w:r>
      <w:r w:rsidRPr="0004766D">
        <w:rPr>
          <w:rFonts w:ascii="微軟正黑體" w:eastAsia="微軟正黑體" w:hAnsi="微軟正黑體" w:hint="eastAsia"/>
          <w:color w:val="000000"/>
          <w:kern w:val="0"/>
          <w:sz w:val="24"/>
        </w:rPr>
        <w:t>辦理登機手續後搭機飛往</w:t>
      </w:r>
      <w:r w:rsidRPr="0004766D">
        <w:rPr>
          <w:rFonts w:ascii="微軟正黑體" w:eastAsia="微軟正黑體" w:hAnsi="微軟正黑體" w:hint="eastAsia"/>
          <w:b/>
          <w:bCs/>
          <w:color w:val="000000"/>
          <w:kern w:val="0"/>
          <w:sz w:val="24"/>
        </w:rPr>
        <w:t>澳門</w:t>
      </w:r>
      <w:r w:rsidRPr="0004766D">
        <w:rPr>
          <w:rFonts w:ascii="微軟正黑體" w:eastAsia="微軟正黑體" w:hAnsi="微軟正黑體" w:hint="eastAsia"/>
          <w:color w:val="000000"/>
          <w:kern w:val="0"/>
          <w:sz w:val="24"/>
        </w:rPr>
        <w:t>。抵達後</w:t>
      </w:r>
      <w:r w:rsidR="00B405E1">
        <w:rPr>
          <w:rFonts w:ascii="微軟正黑體" w:eastAsia="微軟正黑體" w:hAnsi="微軟正黑體" w:hint="eastAsia"/>
          <w:color w:val="000000"/>
          <w:kern w:val="0"/>
          <w:sz w:val="24"/>
        </w:rPr>
        <w:t>從</w:t>
      </w:r>
      <w:r w:rsidR="00B405E1" w:rsidRPr="00B405E1">
        <w:rPr>
          <w:rFonts w:ascii="微軟正黑體" w:eastAsia="微軟正黑體" w:hAnsi="微軟正黑體" w:hint="eastAsia"/>
          <w:color w:val="000000"/>
          <w:kern w:val="0"/>
          <w:sz w:val="24"/>
        </w:rPr>
        <w:t>港珠澳大橋口岸</w:t>
      </w:r>
      <w:r w:rsidR="00B405E1">
        <w:rPr>
          <w:rFonts w:ascii="微軟正黑體" w:eastAsia="微軟正黑體" w:hAnsi="微軟正黑體" w:hint="eastAsia"/>
          <w:color w:val="000000"/>
          <w:kern w:val="0"/>
          <w:sz w:val="24"/>
        </w:rPr>
        <w:t>或橫琴關前往</w:t>
      </w:r>
      <w:r w:rsidRPr="0004766D">
        <w:rPr>
          <w:rFonts w:ascii="微軟正黑體" w:eastAsia="微軟正黑體" w:hAnsi="微軟正黑體" w:hint="eastAsia"/>
          <w:color w:val="000000"/>
          <w:kern w:val="0"/>
          <w:sz w:val="24"/>
        </w:rPr>
        <w:t>珠海。</w:t>
      </w:r>
    </w:p>
    <w:p w14:paraId="6EBE26F3" w14:textId="77777777" w:rsidR="0004766D" w:rsidRDefault="0004766D" w:rsidP="00C30491">
      <w:pPr>
        <w:spacing w:line="320" w:lineRule="exact"/>
        <w:rPr>
          <w:rFonts w:ascii="微軟正黑體" w:eastAsia="DengXian" w:hAnsi="微軟正黑體" w:cs="NSimSun"/>
          <w:color w:val="000000"/>
          <w:kern w:val="0"/>
          <w:sz w:val="24"/>
        </w:rPr>
      </w:pPr>
      <w:r w:rsidRPr="0004766D">
        <w:rPr>
          <w:rFonts w:ascii="微軟正黑體" w:eastAsia="微軟正黑體" w:hAnsi="微軟正黑體" w:cs="NSimSun" w:hint="eastAsia"/>
          <w:b/>
          <w:color w:val="000000"/>
          <w:kern w:val="0"/>
          <w:sz w:val="24"/>
        </w:rPr>
        <w:t>【</w:t>
      </w:r>
      <w:r w:rsidR="00B405E1" w:rsidRPr="00B405E1">
        <w:rPr>
          <w:rFonts w:ascii="微軟正黑體" w:eastAsia="微軟正黑體" w:hAnsi="微軟正黑體" w:cs="NSimSun" w:hint="eastAsia"/>
          <w:b/>
          <w:color w:val="000000"/>
          <w:kern w:val="0"/>
          <w:sz w:val="24"/>
        </w:rPr>
        <w:t>漁女</w:t>
      </w:r>
      <w:r w:rsidRPr="0004766D">
        <w:rPr>
          <w:rFonts w:ascii="微軟正黑體" w:eastAsia="微軟正黑體" w:hAnsi="微軟正黑體" w:cs="NSimSun" w:hint="eastAsia"/>
          <w:b/>
          <w:color w:val="000000"/>
          <w:kern w:val="0"/>
          <w:sz w:val="24"/>
        </w:rPr>
        <w:t>】</w:t>
      </w:r>
      <w:r w:rsidR="00B405E1" w:rsidRPr="00B405E1">
        <w:rPr>
          <w:rFonts w:ascii="微軟正黑體" w:eastAsia="微軟正黑體" w:hAnsi="微軟正黑體" w:cs="NSimSun" w:hint="eastAsia"/>
          <w:color w:val="000000"/>
          <w:kern w:val="0"/>
          <w:sz w:val="24"/>
        </w:rPr>
        <w:t>漁女雕像領戴珍珠，身掮漁網，褲腳輕挽，雙手高擎著一顆珍珠，向世界昭示光明，帶著喜悅而又含羞的神情。由於珠海漁女雕像高8.7米，成為了中國第一座大型海邊雕像。從此，珠海漁女就成為珠海市的標誌。</w:t>
      </w:r>
    </w:p>
    <w:p w14:paraId="0FE91F4F" w14:textId="77777777" w:rsidR="00B405E1" w:rsidRDefault="00B405E1" w:rsidP="00C30491">
      <w:pPr>
        <w:spacing w:line="320" w:lineRule="exact"/>
        <w:rPr>
          <w:rFonts w:ascii="微軟正黑體" w:eastAsia="DengXian" w:hAnsi="微軟正黑體" w:cs="NSimSun"/>
          <w:color w:val="000000"/>
          <w:kern w:val="0"/>
          <w:sz w:val="24"/>
        </w:rPr>
      </w:pPr>
      <w:r w:rsidRPr="0004766D">
        <w:rPr>
          <w:rFonts w:ascii="微軟正黑體" w:eastAsia="微軟正黑體" w:hAnsi="微軟正黑體" w:cs="NSimSun" w:hint="eastAsia"/>
          <w:b/>
          <w:color w:val="000000"/>
          <w:kern w:val="0"/>
          <w:sz w:val="24"/>
        </w:rPr>
        <w:t>【</w:t>
      </w:r>
      <w:r w:rsidR="009F5872" w:rsidRPr="009F5872">
        <w:rPr>
          <w:rFonts w:ascii="微軟正黑體" w:eastAsia="微軟正黑體" w:hAnsi="微軟正黑體" w:cs="NSimSun" w:hint="eastAsia"/>
          <w:b/>
          <w:color w:val="000000"/>
          <w:kern w:val="0"/>
          <w:sz w:val="24"/>
        </w:rPr>
        <w:t>石景山公園</w:t>
      </w:r>
      <w:r w:rsidR="009F5872" w:rsidRPr="009F5872">
        <w:rPr>
          <w:rFonts w:ascii="微軟正黑體" w:eastAsia="微軟正黑體" w:hAnsi="微軟正黑體" w:cs="NSimSun" w:hint="eastAsia"/>
          <w:b/>
          <w:color w:val="000000"/>
          <w:kern w:val="0"/>
          <w:sz w:val="20"/>
          <w:szCs w:val="20"/>
        </w:rPr>
        <w:t>(纜車上下)</w:t>
      </w:r>
      <w:r w:rsidRPr="0004766D">
        <w:rPr>
          <w:rFonts w:ascii="微軟正黑體" w:eastAsia="微軟正黑體" w:hAnsi="微軟正黑體" w:cs="NSimSun" w:hint="eastAsia"/>
          <w:b/>
          <w:color w:val="000000"/>
          <w:kern w:val="0"/>
          <w:sz w:val="24"/>
        </w:rPr>
        <w:t>】</w:t>
      </w:r>
      <w:r w:rsidR="009F5872" w:rsidRPr="009F5872">
        <w:rPr>
          <w:rFonts w:ascii="微軟正黑體" w:eastAsia="微軟正黑體" w:hAnsi="微軟正黑體" w:cs="NSimSun" w:hint="eastAsia"/>
          <w:color w:val="000000"/>
          <w:kern w:val="0"/>
          <w:sz w:val="24"/>
        </w:rPr>
        <w:t>珠海市中心“山海相擁”的城市地標公園，因山上怪石嶙峋、狀如群獸而得名“石景山”山頂觀景區360° 無遮擋視野，俯瞰香爐灣、情侶路、珠海漁女、日月貝，晴天可遠眺澳門、港珠澳大橋，是珠海最佳城市觀景臺之一。</w:t>
      </w:r>
    </w:p>
    <w:p w14:paraId="7D62C3E1" w14:textId="77777777" w:rsidR="00B405E1" w:rsidRPr="00B405E1" w:rsidRDefault="00B405E1" w:rsidP="00C30491">
      <w:pPr>
        <w:spacing w:line="320" w:lineRule="exact"/>
        <w:rPr>
          <w:rFonts w:ascii="微軟正黑體" w:eastAsia="DengXian" w:hAnsi="微軟正黑體" w:cs="NSimSun" w:hint="eastAsia"/>
          <w:b/>
          <w:color w:val="000000"/>
          <w:kern w:val="0"/>
          <w:sz w:val="24"/>
        </w:rPr>
      </w:pPr>
      <w:r w:rsidRPr="0004766D">
        <w:rPr>
          <w:rFonts w:ascii="微軟正黑體" w:eastAsia="微軟正黑體" w:hAnsi="微軟正黑體" w:cs="NSimSun" w:hint="eastAsia"/>
          <w:b/>
          <w:color w:val="000000"/>
          <w:kern w:val="0"/>
          <w:sz w:val="24"/>
        </w:rPr>
        <w:t>【</w:t>
      </w:r>
      <w:r w:rsidR="009F5872" w:rsidRPr="009F5872">
        <w:rPr>
          <w:rFonts w:ascii="微軟正黑體" w:eastAsia="微軟正黑體" w:hAnsi="微軟正黑體" w:cs="NSimSun" w:hint="eastAsia"/>
          <w:b/>
          <w:color w:val="000000"/>
          <w:kern w:val="0"/>
          <w:sz w:val="24"/>
        </w:rPr>
        <w:t>日月貝歌劇院</w:t>
      </w:r>
      <w:r w:rsidR="009F5872" w:rsidRPr="009F5872">
        <w:rPr>
          <w:rFonts w:ascii="微軟正黑體" w:eastAsia="微軟正黑體" w:hAnsi="微軟正黑體" w:cs="NSimSun" w:hint="eastAsia"/>
          <w:b/>
          <w:color w:val="000000"/>
          <w:kern w:val="0"/>
          <w:sz w:val="20"/>
          <w:szCs w:val="20"/>
        </w:rPr>
        <w:t>(外觀)</w:t>
      </w:r>
      <w:r w:rsidRPr="0004766D">
        <w:rPr>
          <w:rFonts w:ascii="微軟正黑體" w:eastAsia="微軟正黑體" w:hAnsi="微軟正黑體" w:cs="NSimSun" w:hint="eastAsia"/>
          <w:b/>
          <w:color w:val="000000"/>
          <w:kern w:val="0"/>
          <w:sz w:val="24"/>
        </w:rPr>
        <w:t>】</w:t>
      </w:r>
      <w:r w:rsidR="009F5872" w:rsidRPr="009F5872">
        <w:rPr>
          <w:rFonts w:ascii="微軟正黑體" w:eastAsia="微軟正黑體" w:hAnsi="微軟正黑體" w:cs="NSimSun" w:hint="eastAsia"/>
          <w:color w:val="000000"/>
          <w:kern w:val="0"/>
          <w:sz w:val="24"/>
        </w:rPr>
        <w:t>歌劇院是一大一小兩組"貝殼"的形體，構成了歌劇院的整體形象，珠海市博物館和城市規劃展覽館卻是以海天相連的橫縱式設計取勝，這種橫縱式的設計使兩館成為一個和諧而有機的整體。而珠海市文化館的立面設計取義"豎琴"，建築整體線條流暢、簡潔大氣，設計中以簡約平和的手法組合穿插窗框構件，</w:t>
      </w:r>
    </w:p>
    <w:p w14:paraId="5101990E" w14:textId="77777777" w:rsidR="0004766D" w:rsidRPr="0004766D" w:rsidRDefault="0004766D" w:rsidP="00C30491">
      <w:pPr>
        <w:tabs>
          <w:tab w:val="left" w:pos="4590"/>
        </w:tabs>
        <w:spacing w:line="320" w:lineRule="exact"/>
        <w:rPr>
          <w:rFonts w:ascii="微軟正黑體" w:eastAsia="微軟正黑體" w:hAnsi="微軟正黑體" w:cs="NSimSun" w:hint="eastAsia"/>
          <w:b/>
          <w:color w:val="000000"/>
          <w:kern w:val="0"/>
          <w:sz w:val="24"/>
        </w:rPr>
      </w:pPr>
      <w:r w:rsidRPr="0004766D">
        <w:rPr>
          <w:rFonts w:ascii="微軟正黑體" w:eastAsia="微軟正黑體" w:hAnsi="微軟正黑體" w:cs="NSimSun" w:hint="eastAsia"/>
          <w:b/>
          <w:color w:val="000000"/>
          <w:kern w:val="0"/>
          <w:sz w:val="24"/>
        </w:rPr>
        <w:t>早餐：X     午餐：</w:t>
      </w:r>
      <w:r w:rsidR="009F5872" w:rsidRPr="009F5872">
        <w:rPr>
          <w:rFonts w:ascii="微軟正黑體" w:eastAsia="微軟正黑體" w:hAnsi="微軟正黑體" w:cs="NSimSun" w:hint="eastAsia"/>
          <w:b/>
          <w:color w:val="000000"/>
          <w:kern w:val="0"/>
          <w:sz w:val="24"/>
        </w:rPr>
        <w:t>私房菜80</w:t>
      </w:r>
      <w:r w:rsidRPr="0004766D">
        <w:rPr>
          <w:rFonts w:ascii="微軟正黑體" w:eastAsia="微軟正黑體" w:hAnsi="微軟正黑體" w:cs="NSimSun"/>
          <w:b/>
          <w:color w:val="000000"/>
          <w:kern w:val="0"/>
          <w:sz w:val="24"/>
        </w:rPr>
        <w:t xml:space="preserve">   </w:t>
      </w:r>
      <w:r w:rsidRPr="0004766D">
        <w:rPr>
          <w:rFonts w:ascii="微軟正黑體" w:eastAsia="微軟正黑體" w:hAnsi="微軟正黑體" w:cs="NSimSun" w:hint="eastAsia"/>
          <w:b/>
          <w:color w:val="000000"/>
          <w:kern w:val="0"/>
          <w:sz w:val="24"/>
        </w:rPr>
        <w:t>晚餐</w:t>
      </w:r>
      <w:r w:rsidRPr="0004766D">
        <w:rPr>
          <w:rFonts w:ascii="微軟正黑體" w:eastAsia="微軟正黑體" w:hAnsi="微軟正黑體" w:cs="NSimSun"/>
          <w:b/>
          <w:color w:val="000000"/>
          <w:kern w:val="0"/>
          <w:sz w:val="24"/>
        </w:rPr>
        <w:t xml:space="preserve">: </w:t>
      </w:r>
      <w:r w:rsidR="009F5872">
        <w:rPr>
          <w:rFonts w:ascii="微軟正黑體" w:eastAsia="微軟正黑體" w:hAnsi="微軟正黑體" w:cs="NSimSun" w:hint="eastAsia"/>
          <w:b/>
          <w:color w:val="000000"/>
          <w:kern w:val="0"/>
          <w:sz w:val="24"/>
          <w:lang w:eastAsia="zh-TW"/>
        </w:rPr>
        <w:t>蒸氣</w:t>
      </w:r>
      <w:r w:rsidR="009F5872" w:rsidRPr="009F5872">
        <w:rPr>
          <w:rFonts w:ascii="微軟正黑體" w:eastAsia="微軟正黑體" w:hAnsi="微軟正黑體" w:cs="NSimSun" w:hint="eastAsia"/>
          <w:b/>
          <w:color w:val="000000"/>
          <w:kern w:val="0"/>
          <w:sz w:val="24"/>
          <w:lang w:eastAsia="zh-TW"/>
        </w:rPr>
        <w:t>海鮮</w:t>
      </w:r>
      <w:r w:rsidR="009F5872" w:rsidRPr="009F5872">
        <w:rPr>
          <w:rFonts w:ascii="微軟正黑體" w:eastAsia="微軟正黑體" w:hAnsi="微軟正黑體" w:cs="NSimSun"/>
          <w:b/>
          <w:color w:val="000000"/>
          <w:kern w:val="0"/>
          <w:sz w:val="24"/>
          <w:lang w:eastAsia="zh-TW"/>
        </w:rPr>
        <w:t>120</w:t>
      </w:r>
      <w:r w:rsidRPr="0004766D">
        <w:rPr>
          <w:rFonts w:ascii="微軟正黑體" w:eastAsia="微軟正黑體" w:hAnsi="微軟正黑體" w:cs="NSimSun" w:hint="eastAsia"/>
          <w:b/>
          <w:color w:val="000000"/>
          <w:kern w:val="0"/>
          <w:sz w:val="24"/>
        </w:rPr>
        <w:t xml:space="preserve">    </w:t>
      </w:r>
    </w:p>
    <w:p w14:paraId="455993C3" w14:textId="77777777" w:rsidR="0004766D" w:rsidRDefault="0004766D" w:rsidP="00C30491">
      <w:pPr>
        <w:tabs>
          <w:tab w:val="left" w:pos="4590"/>
        </w:tabs>
        <w:spacing w:line="320" w:lineRule="exact"/>
        <w:rPr>
          <w:rFonts w:ascii="微軟正黑體" w:eastAsia="DengXian" w:hAnsi="微軟正黑體" w:cs="NSimSun"/>
          <w:b/>
          <w:color w:val="000000"/>
          <w:sz w:val="24"/>
        </w:rPr>
      </w:pPr>
      <w:r w:rsidRPr="0004766D">
        <w:rPr>
          <w:rFonts w:ascii="微軟正黑體" w:eastAsia="微軟正黑體" w:hAnsi="微軟正黑體" w:cs="NSimSun" w:hint="eastAsia"/>
          <w:b/>
          <w:color w:val="000000"/>
          <w:kern w:val="0"/>
          <w:sz w:val="24"/>
        </w:rPr>
        <w:t>住宿：</w:t>
      </w:r>
      <w:r w:rsidR="009F5872" w:rsidRPr="009F5872">
        <w:rPr>
          <w:rFonts w:ascii="微軟正黑體" w:eastAsia="微軟正黑體" w:hAnsi="微軟正黑體" w:cs="NSimSun" w:hint="eastAsia"/>
          <w:b/>
          <w:color w:val="000000"/>
          <w:sz w:val="24"/>
        </w:rPr>
        <w:t>珠</w:t>
      </w:r>
      <w:r w:rsidR="00C30491">
        <w:rPr>
          <w:rFonts w:ascii="微軟正黑體" w:eastAsia="微軟正黑體" w:hAnsi="微軟正黑體" w:cs="NSimSun" w:hint="eastAsia"/>
          <w:b/>
          <w:color w:val="000000"/>
          <w:sz w:val="24"/>
        </w:rPr>
        <w:t>海</w:t>
      </w:r>
      <w:r w:rsidR="00C30491">
        <w:rPr>
          <w:rFonts w:ascii="微軟正黑體" w:eastAsia="微軟正黑體" w:hAnsi="微軟正黑體" w:cs="NSimSun" w:hint="eastAsia"/>
          <w:b/>
          <w:color w:val="000000"/>
          <w:sz w:val="24"/>
          <w:lang w:eastAsia="zh-TW"/>
        </w:rPr>
        <w:t xml:space="preserve"> </w:t>
      </w:r>
      <w:r w:rsidR="00C30491">
        <w:rPr>
          <w:rFonts w:ascii="微軟正黑體" w:eastAsia="微軟正黑體" w:hAnsi="微軟正黑體" w:cs="NSimSun" w:hint="eastAsia"/>
          <w:b/>
          <w:color w:val="000000"/>
          <w:sz w:val="24"/>
        </w:rPr>
        <w:t>在地品牌</w:t>
      </w:r>
      <w:r w:rsidR="00C30491">
        <w:rPr>
          <w:rFonts w:ascii="微軟正黑體" w:eastAsia="微軟正黑體" w:hAnsi="微軟正黑體" w:cs="NSimSun" w:hint="eastAsia"/>
          <w:b/>
          <w:color w:val="000000"/>
          <w:sz w:val="24"/>
          <w:lang w:eastAsia="zh-TW"/>
        </w:rPr>
        <w:t xml:space="preserve"> </w:t>
      </w:r>
      <w:r w:rsidR="00C30491">
        <w:rPr>
          <w:rFonts w:ascii="微軟正黑體" w:eastAsia="微軟正黑體" w:hAnsi="微軟正黑體" w:cs="NSimSun" w:hint="eastAsia"/>
          <w:b/>
          <w:color w:val="000000"/>
          <w:sz w:val="24"/>
        </w:rPr>
        <w:t>準</w:t>
      </w:r>
      <w:r w:rsidR="00C30491">
        <w:rPr>
          <w:rFonts w:ascii="微軟正黑體" w:eastAsia="微軟正黑體" w:hAnsi="微軟正黑體" w:cs="NSimSun" w:hint="eastAsia"/>
          <w:b/>
          <w:color w:val="000000"/>
          <w:sz w:val="24"/>
          <w:lang w:eastAsia="zh-TW"/>
        </w:rPr>
        <w:t>5</w:t>
      </w:r>
      <w:r w:rsidR="009F5872">
        <w:rPr>
          <w:rFonts w:ascii="微軟正黑體" w:eastAsia="微軟正黑體" w:hAnsi="微軟正黑體" w:cs="NSimSun" w:hint="eastAsia"/>
          <w:b/>
          <w:color w:val="000000"/>
          <w:sz w:val="24"/>
          <w:lang w:eastAsia="zh-TW"/>
        </w:rPr>
        <w:t xml:space="preserve">  </w:t>
      </w:r>
      <w:r w:rsidR="009F5872" w:rsidRPr="009F5872">
        <w:rPr>
          <w:rFonts w:ascii="微軟正黑體" w:eastAsia="微軟正黑體" w:hAnsi="微軟正黑體" w:cs="NSimSun" w:hint="eastAsia"/>
          <w:b/>
          <w:color w:val="000000"/>
          <w:sz w:val="24"/>
        </w:rPr>
        <w:t>朗悅酒店</w:t>
      </w:r>
      <w:r w:rsidR="009F5872">
        <w:rPr>
          <w:rFonts w:ascii="微軟正黑體" w:eastAsia="微軟正黑體" w:hAnsi="微軟正黑體" w:cs="NSimSun" w:hint="eastAsia"/>
          <w:b/>
          <w:color w:val="000000"/>
          <w:sz w:val="24"/>
          <w:lang w:eastAsia="zh-TW"/>
        </w:rPr>
        <w:t xml:space="preserve"> </w:t>
      </w:r>
      <w:r w:rsidR="009F5872" w:rsidRPr="009F5872">
        <w:rPr>
          <w:rFonts w:ascii="微軟正黑體" w:eastAsia="微軟正黑體" w:hAnsi="微軟正黑體" w:cs="NSimSun" w:hint="eastAsia"/>
          <w:b/>
          <w:color w:val="000000"/>
          <w:sz w:val="24"/>
        </w:rPr>
        <w:t>或</w:t>
      </w:r>
      <w:r w:rsidR="009F5872">
        <w:rPr>
          <w:rFonts w:ascii="微軟正黑體" w:eastAsia="微軟正黑體" w:hAnsi="微軟正黑體" w:cs="NSimSun" w:hint="eastAsia"/>
          <w:b/>
          <w:color w:val="000000"/>
          <w:sz w:val="24"/>
          <w:lang w:eastAsia="zh-TW"/>
        </w:rPr>
        <w:t xml:space="preserve"> </w:t>
      </w:r>
      <w:r w:rsidR="009F5872" w:rsidRPr="009F5872">
        <w:rPr>
          <w:rFonts w:ascii="微軟正黑體" w:eastAsia="微軟正黑體" w:hAnsi="微軟正黑體" w:cs="NSimSun" w:hint="eastAsia"/>
          <w:b/>
          <w:color w:val="000000"/>
          <w:sz w:val="24"/>
        </w:rPr>
        <w:t>誠豐希爾頓歡朋酒店</w:t>
      </w:r>
      <w:r w:rsidR="00D3256E">
        <w:rPr>
          <w:rFonts w:ascii="微軟正黑體" w:eastAsia="微軟正黑體" w:hAnsi="微軟正黑體" w:cs="NSimSun" w:hint="eastAsia"/>
          <w:b/>
          <w:color w:val="000000"/>
          <w:sz w:val="24"/>
        </w:rPr>
        <w:t xml:space="preserve"> 或同級</w:t>
      </w:r>
    </w:p>
    <w:p w14:paraId="18868C57" w14:textId="77777777" w:rsidR="009F5872" w:rsidRPr="009F5872" w:rsidRDefault="009F5872" w:rsidP="00C30491">
      <w:pPr>
        <w:tabs>
          <w:tab w:val="left" w:pos="4590"/>
        </w:tabs>
        <w:spacing w:line="320" w:lineRule="exact"/>
        <w:rPr>
          <w:rFonts w:ascii="微軟正黑體" w:eastAsia="DengXian" w:hAnsi="微軟正黑體" w:cs="NSimSun" w:hint="eastAsia"/>
          <w:b/>
          <w:color w:val="000000"/>
          <w:sz w:val="24"/>
          <w:lang w:eastAsia="zh-TW"/>
        </w:rPr>
      </w:pPr>
    </w:p>
    <w:p w14:paraId="7CC299AD" w14:textId="77777777" w:rsidR="0004766D" w:rsidRPr="00CD6ECF" w:rsidRDefault="0016158D" w:rsidP="0004766D">
      <w:pPr>
        <w:spacing w:line="440" w:lineRule="exact"/>
        <w:rPr>
          <w:rFonts w:ascii="微軟正黑體" w:eastAsia="微軟正黑體" w:hAnsi="微軟正黑體" w:cs="Microsoft YaHei"/>
          <w:b/>
          <w:color w:val="000000"/>
        </w:rPr>
      </w:pPr>
      <w:r w:rsidRPr="00E15FE5">
        <w:rPr>
          <w:noProof/>
          <w:shd w:val="clear" w:color="auto" w:fill="C5E0B3"/>
        </w:rPr>
        <w:pict w14:anchorId="71915B63">
          <v:shape id="图片 9" o:spid="_x0000_s2054" type="#_x0000_t75" alt="" style="position:absolute;left:0;text-align:left;margin-left:0;margin-top:45.55pt;width:522.75pt;height:136.45pt;z-index:-251660800;visibility:visible;mso-wrap-edited:f;mso-width-percent:0;mso-height-percent:0;mso-width-percent:0;mso-height-percent:0" wrapcoords="-31 0 -31 21470 21600 21470 21600 0 -31 0">
            <v:imagedata r:id="rId18" o:title=""/>
            <w10:wrap type="tight"/>
          </v:shape>
        </w:pict>
      </w:r>
      <w:r w:rsidR="0004766D" w:rsidRPr="00E15FE5">
        <w:rPr>
          <w:rFonts w:ascii="微軟正黑體" w:eastAsia="微軟正黑體" w:hAnsi="微軟正黑體" w:cs="Microsoft YaHei" w:hint="eastAsia"/>
          <w:b/>
          <w:color w:val="000000"/>
          <w:kern w:val="0"/>
          <w:sz w:val="28"/>
          <w:shd w:val="clear" w:color="auto" w:fill="C5E0B3"/>
        </w:rPr>
        <w:t xml:space="preserve">第2天 </w:t>
      </w:r>
      <w:r w:rsidR="009F5872" w:rsidRPr="00E15FE5">
        <w:rPr>
          <w:rFonts w:ascii="微軟正黑體" w:eastAsia="微軟正黑體" w:hAnsi="微軟正黑體" w:cs="Microsoft YaHei" w:hint="eastAsia"/>
          <w:b/>
          <w:color w:val="000000"/>
          <w:kern w:val="0"/>
          <w:sz w:val="28"/>
          <w:shd w:val="clear" w:color="auto" w:fill="C5E0B3"/>
        </w:rPr>
        <w:t>珠海→深圳→萬象天地→拓竹3D列印展示館→</w:t>
      </w:r>
      <w:r w:rsidR="009F5872" w:rsidRPr="00E15FE5">
        <w:rPr>
          <w:rFonts w:ascii="微軟正黑體" w:eastAsia="微軟正黑體" w:hAnsi="微軟正黑體" w:cs="Microsoft YaHei"/>
          <w:b/>
          <w:color w:val="000000"/>
          <w:kern w:val="0"/>
          <w:sz w:val="28"/>
          <w:shd w:val="clear" w:color="auto" w:fill="C5E0B3"/>
        </w:rPr>
        <w:t>COCO PARK</w:t>
      </w:r>
      <w:r w:rsidR="009F5872" w:rsidRPr="00E15FE5">
        <w:rPr>
          <w:rFonts w:ascii="微軟正黑體" w:eastAsia="微軟正黑體" w:hAnsi="微軟正黑體" w:cs="Microsoft YaHei" w:hint="eastAsia"/>
          <w:b/>
          <w:color w:val="000000"/>
          <w:kern w:val="0"/>
          <w:sz w:val="28"/>
          <w:shd w:val="clear" w:color="auto" w:fill="C5E0B3"/>
        </w:rPr>
        <w:t>→全球首家機器人6S店→東門步行街</w:t>
      </w:r>
    </w:p>
    <w:p w14:paraId="508E8B44" w14:textId="77777777" w:rsidR="00DB5925" w:rsidRDefault="0004766D" w:rsidP="00C30491">
      <w:pPr>
        <w:spacing w:line="320" w:lineRule="exact"/>
        <w:jc w:val="left"/>
        <w:rPr>
          <w:rFonts w:ascii="微軟正黑體" w:eastAsia="DengXian" w:hAnsi="微軟正黑體" w:cs="NSimSun"/>
          <w:color w:val="000000"/>
          <w:sz w:val="24"/>
        </w:rPr>
      </w:pPr>
      <w:r w:rsidRPr="009F5872">
        <w:rPr>
          <w:rFonts w:ascii="微軟正黑體" w:eastAsia="微軟正黑體" w:hAnsi="微軟正黑體" w:cs="NSimSun" w:hint="eastAsia"/>
          <w:b/>
          <w:color w:val="000000"/>
          <w:sz w:val="24"/>
        </w:rPr>
        <w:t>【</w:t>
      </w:r>
      <w:r w:rsidR="009F5872" w:rsidRPr="009F5872">
        <w:rPr>
          <w:rFonts w:ascii="微軟正黑體" w:eastAsia="微軟正黑體" w:hAnsi="微軟正黑體" w:cs="NSimSun" w:hint="eastAsia"/>
          <w:b/>
          <w:color w:val="000000"/>
          <w:sz w:val="24"/>
        </w:rPr>
        <w:t>萬象天地</w:t>
      </w: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color w:val="000000"/>
          <w:sz w:val="24"/>
        </w:rPr>
        <w:t>深圳萬象天地是中國首個城市人文綜合體。12座獨棟旗艦店+空中連廊串聯，室內外空間自由切換。東靠世界之窗、華僑城，南承深圳灣，緊鄰深圳交通主幹道-深南大道，與地鐵1號線高新園站無縫對接。憑藉著優越的地理位置，華潤城受市場的關注度極高</w:t>
      </w:r>
      <w:r w:rsidR="00DB5925">
        <w:rPr>
          <w:rFonts w:ascii="微軟正黑體" w:eastAsia="微軟正黑體" w:hAnsi="微軟正黑體" w:cs="NSimSun" w:hint="eastAsia"/>
          <w:color w:val="000000"/>
          <w:sz w:val="24"/>
        </w:rPr>
        <w:t>。</w:t>
      </w:r>
    </w:p>
    <w:p w14:paraId="07818E7E" w14:textId="77777777" w:rsidR="00DB5925" w:rsidRPr="00DB5925" w:rsidRDefault="0004766D" w:rsidP="00C30491">
      <w:pPr>
        <w:spacing w:line="320" w:lineRule="exact"/>
        <w:jc w:val="left"/>
        <w:rPr>
          <w:rFonts w:ascii="微軟正黑體" w:eastAsia="DengXian" w:hAnsi="微軟正黑體" w:cs="NSimSun"/>
          <w:bCs/>
          <w:color w:val="000000"/>
          <w:sz w:val="24"/>
        </w:rPr>
      </w:pP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b/>
          <w:color w:val="000000"/>
          <w:sz w:val="24"/>
        </w:rPr>
        <w:t>拓竹3D列印展示館</w:t>
      </w: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bCs/>
          <w:color w:val="000000"/>
          <w:sz w:val="24"/>
        </w:rPr>
        <w:t>走進店內，首先映入眼簾的是整面弧形玻璃展櫃，陳列著各型號拓竹3D印表機及色彩豐富的PLA耗材。空間劃分為展示區、體驗區和課程區。在體驗區，可以親眼見證耗材層層堆疊成型的過程，還能參與倒車入庫、吊車吊貨物等互動小遊戲。產品展示區則陳列了手辦、家居擺件乃至建築模型等創意列印作品。</w:t>
      </w:r>
    </w:p>
    <w:p w14:paraId="104422A3" w14:textId="77777777" w:rsidR="0004766D" w:rsidRPr="009F5872" w:rsidRDefault="0004766D" w:rsidP="00C30491">
      <w:pPr>
        <w:spacing w:line="320" w:lineRule="exact"/>
        <w:jc w:val="left"/>
        <w:rPr>
          <w:rFonts w:ascii="微軟正黑體" w:eastAsia="微軟正黑體" w:hAnsi="微軟正黑體" w:cs="NSimSun" w:hint="eastAsia"/>
          <w:color w:val="000000"/>
          <w:sz w:val="24"/>
        </w:rPr>
      </w:pP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b/>
          <w:color w:val="000000"/>
          <w:sz w:val="24"/>
        </w:rPr>
        <w:t>COCO PARK</w:t>
      </w: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color w:val="000000"/>
          <w:sz w:val="24"/>
        </w:rPr>
        <w:t>國內首創情景式公園版購物中心、緊鄰平安金融中心與會展中心，是深圳夜生活與潮流文化地標。室內外無縫切換，下沉廣場常辦藝術展、快閃活動，中庭綠植與天光交織，逛街如逛</w:t>
      </w:r>
      <w:r w:rsidR="00DB5925" w:rsidRPr="00DB5925">
        <w:rPr>
          <w:rFonts w:ascii="微軟正黑體" w:eastAsia="微軟正黑體" w:hAnsi="微軟正黑體" w:cs="NSimSun" w:hint="eastAsia"/>
          <w:color w:val="000000"/>
          <w:sz w:val="24"/>
        </w:rPr>
        <w:lastRenderedPageBreak/>
        <w:t>公園，出片率高。</w:t>
      </w:r>
    </w:p>
    <w:p w14:paraId="20F176CC" w14:textId="77777777" w:rsidR="00DB5925" w:rsidRDefault="0004766D" w:rsidP="00C30491">
      <w:pPr>
        <w:spacing w:line="320" w:lineRule="exact"/>
        <w:jc w:val="left"/>
        <w:rPr>
          <w:rFonts w:ascii="微軟正黑體" w:eastAsia="DengXian" w:hAnsi="微軟正黑體" w:cs="NSimSun"/>
          <w:color w:val="000000"/>
          <w:sz w:val="24"/>
        </w:rPr>
      </w:pP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b/>
          <w:color w:val="000000"/>
          <w:sz w:val="24"/>
        </w:rPr>
        <w:t>全球首家機器人6S店</w:t>
      </w:r>
      <w:r w:rsidR="00C30491" w:rsidRPr="00C30491">
        <w:rPr>
          <w:rFonts w:ascii="微軟正黑體" w:eastAsia="微軟正黑體" w:hAnsi="微軟正黑體" w:cs="NSimSun" w:hint="eastAsia"/>
          <w:b/>
          <w:color w:val="000000"/>
          <w:sz w:val="22"/>
          <w:szCs w:val="22"/>
          <w:lang w:eastAsia="zh-TW"/>
        </w:rPr>
        <w:t>(入內參觀、不含館內表演以及其他自費項目)</w:t>
      </w:r>
      <w:r w:rsidRPr="009F5872">
        <w:rPr>
          <w:rFonts w:ascii="微軟正黑體" w:eastAsia="微軟正黑體" w:hAnsi="微軟正黑體" w:cs="NSimSun" w:hint="eastAsia"/>
          <w:b/>
          <w:color w:val="000000"/>
          <w:sz w:val="24"/>
        </w:rPr>
        <w:t>】</w:t>
      </w:r>
      <w:r w:rsidR="00DB5925" w:rsidRPr="00DB5925">
        <w:rPr>
          <w:rFonts w:ascii="微軟正黑體" w:eastAsia="微軟正黑體" w:hAnsi="微軟正黑體" w:cs="NSimSun" w:hint="eastAsia"/>
          <w:color w:val="000000"/>
          <w:sz w:val="24"/>
        </w:rPr>
        <w:t>在科技發展的浩蕩浪潮中，科幻想像與現實生活的邊界正被不斷打破。當煎餅果子機器人以精准無誤的動作攤開麵糊，咖啡機器人憑藉細膩手法拉出藝術般的圖案，康養機器人溫柔地陪伴老人緩緩散步</w:t>
      </w:r>
      <w:r w:rsidR="00C30491">
        <w:rPr>
          <w:rFonts w:ascii="微軟正黑體" w:eastAsia="微軟正黑體" w:hAnsi="微軟正黑體" w:cs="NSimSun" w:hint="eastAsia"/>
          <w:color w:val="000000"/>
          <w:sz w:val="24"/>
        </w:rPr>
        <w:t>，</w:t>
      </w:r>
      <w:r w:rsidR="00DB5925" w:rsidRPr="00DB5925">
        <w:rPr>
          <w:rFonts w:ascii="微軟正黑體" w:eastAsia="微軟正黑體" w:hAnsi="微軟正黑體" w:cs="NSimSun" w:hint="eastAsia"/>
          <w:color w:val="000000"/>
          <w:sz w:val="24"/>
        </w:rPr>
        <w:t>這些曾經僅存在於科幻電影中令人驚歎的場景</w:t>
      </w:r>
      <w:r w:rsidR="00C30491">
        <w:rPr>
          <w:rFonts w:ascii="微軟正黑體" w:eastAsia="微軟正黑體" w:hAnsi="微軟正黑體" w:cs="NSimSun" w:hint="eastAsia"/>
          <w:color w:val="000000"/>
          <w:sz w:val="24"/>
        </w:rPr>
        <w:t>，</w:t>
      </w:r>
      <w:r w:rsidR="00DB5925" w:rsidRPr="00DB5925">
        <w:rPr>
          <w:rFonts w:ascii="微軟正黑體" w:eastAsia="微軟正黑體" w:hAnsi="微軟正黑體" w:cs="NSimSun" w:hint="eastAsia"/>
          <w:color w:val="000000"/>
          <w:sz w:val="24"/>
        </w:rPr>
        <w:t>如今正在深圳龍崗的全球首家機器人6S店內真實且生動地上演著。這家集銷售、零配件供應、售後服務、資訊回饋、租賃服務與個性化定制服務於一體的創新平臺，絕非簡單的商業形態創新，它不僅重新定義了機器人產業的商業模式，更標誌著中國智造正從“技術突破”的單一維度，邁向“場景革命”的全方位跨越式進化，為全球機器人產業發展提供了極具借鑒價值的“中國樣本”我們正見證一個新時代的到來</w:t>
      </w:r>
      <w:r w:rsidR="00C30491">
        <w:rPr>
          <w:rFonts w:ascii="微軟正黑體" w:eastAsia="微軟正黑體" w:hAnsi="微軟正黑體" w:cs="NSimSun" w:hint="eastAsia"/>
          <w:color w:val="000000"/>
          <w:sz w:val="24"/>
        </w:rPr>
        <w:t>，</w:t>
      </w:r>
      <w:r w:rsidR="00DB5925" w:rsidRPr="00DB5925">
        <w:rPr>
          <w:rFonts w:ascii="微軟正黑體" w:eastAsia="微軟正黑體" w:hAnsi="微軟正黑體" w:cs="NSimSun" w:hint="eastAsia"/>
          <w:color w:val="000000"/>
          <w:sz w:val="24"/>
        </w:rPr>
        <w:t>在這個時代，機器人不再是冰冷的機器，而是懂需求、會進化、有溫度的“場景夥伴”。而這，正是中國智造對全球產業變革的深刻回答。</w:t>
      </w:r>
    </w:p>
    <w:p w14:paraId="6A6730B2" w14:textId="77777777" w:rsidR="00DB5925" w:rsidRDefault="00DB5925" w:rsidP="00C30491">
      <w:pPr>
        <w:spacing w:line="320" w:lineRule="exact"/>
        <w:jc w:val="left"/>
        <w:rPr>
          <w:rFonts w:ascii="微軟正黑體" w:eastAsia="DengXian" w:hAnsi="微軟正黑體" w:cs="NSimSun"/>
          <w:color w:val="000000"/>
          <w:sz w:val="24"/>
        </w:rPr>
      </w:pPr>
      <w:r w:rsidRPr="009F5872">
        <w:rPr>
          <w:rFonts w:ascii="微軟正黑體" w:eastAsia="微軟正黑體" w:hAnsi="微軟正黑體" w:cs="NSimSun" w:hint="eastAsia"/>
          <w:b/>
          <w:color w:val="000000"/>
          <w:sz w:val="24"/>
        </w:rPr>
        <w:t>【</w:t>
      </w:r>
      <w:r w:rsidRPr="00DB5925">
        <w:rPr>
          <w:rFonts w:ascii="微軟正黑體" w:eastAsia="微軟正黑體" w:hAnsi="微軟正黑體" w:cs="NSimSun" w:hint="eastAsia"/>
          <w:b/>
          <w:color w:val="000000"/>
          <w:sz w:val="24"/>
        </w:rPr>
        <w:t>東門步行街</w:t>
      </w:r>
      <w:r w:rsidRPr="009F5872">
        <w:rPr>
          <w:rFonts w:ascii="微軟正黑體" w:eastAsia="微軟正黑體" w:hAnsi="微軟正黑體" w:cs="NSimSun" w:hint="eastAsia"/>
          <w:b/>
          <w:color w:val="000000"/>
          <w:sz w:val="24"/>
        </w:rPr>
        <w:t>】</w:t>
      </w:r>
      <w:r w:rsidRPr="00DB5925">
        <w:rPr>
          <w:rFonts w:ascii="微軟正黑體" w:eastAsia="微軟正黑體" w:hAnsi="微軟正黑體" w:cs="NSimSun" w:hint="eastAsia"/>
          <w:color w:val="000000"/>
          <w:sz w:val="24"/>
        </w:rPr>
        <w:t>東門步行街是深圳歷史最為悠久的商業區。以前的東門商業街主要都是一些小攤、小販在經營，經營的商品也是以低檔為主。而今，經過改造的東門商業街已經成為集購物、休閒和旅遊觀光於一體的新型步行街。新"東門"作為中國18條重要商街位列其中。</w:t>
      </w:r>
    </w:p>
    <w:p w14:paraId="13C40C89" w14:textId="77777777" w:rsidR="00DB5925" w:rsidRDefault="0004766D" w:rsidP="00C30491">
      <w:pPr>
        <w:spacing w:line="320" w:lineRule="exact"/>
        <w:jc w:val="left"/>
        <w:rPr>
          <w:rFonts w:ascii="微軟正黑體" w:eastAsia="微軟正黑體" w:hAnsi="微軟正黑體" w:cs="NSimSun"/>
          <w:b/>
          <w:color w:val="000000"/>
          <w:sz w:val="24"/>
        </w:rPr>
      </w:pPr>
      <w:r w:rsidRPr="009F5872">
        <w:rPr>
          <w:rFonts w:ascii="微軟正黑體" w:eastAsia="微軟正黑體" w:hAnsi="微軟正黑體" w:cs="NSimSun" w:hint="eastAsia"/>
          <w:b/>
          <w:color w:val="000000"/>
          <w:sz w:val="24"/>
        </w:rPr>
        <w:t>早餐：酒店內       午餐：</w:t>
      </w:r>
      <w:r w:rsidR="00DB5925">
        <w:rPr>
          <w:rFonts w:ascii="微軟正黑體" w:eastAsia="微軟正黑體" w:hAnsi="微軟正黑體" w:cs="NSimSun" w:hint="eastAsia"/>
          <w:b/>
          <w:color w:val="000000"/>
          <w:sz w:val="24"/>
          <w:lang w:eastAsia="zh-TW"/>
        </w:rPr>
        <w:t>粵</w:t>
      </w:r>
      <w:r w:rsidR="00DB5925" w:rsidRPr="00DB5925">
        <w:rPr>
          <w:rFonts w:ascii="微軟正黑體" w:eastAsia="微軟正黑體" w:hAnsi="微軟正黑體" w:cs="NSimSun" w:hint="eastAsia"/>
          <w:b/>
          <w:color w:val="000000"/>
          <w:sz w:val="24"/>
          <w:lang w:eastAsia="zh-TW"/>
        </w:rPr>
        <w:t>式茶飲</w:t>
      </w:r>
      <w:r w:rsidR="00DB5925" w:rsidRPr="00DB5925">
        <w:rPr>
          <w:rFonts w:ascii="微軟正黑體" w:eastAsia="微軟正黑體" w:hAnsi="微軟正黑體" w:cs="NSimSun" w:hint="eastAsia"/>
          <w:b/>
          <w:color w:val="000000"/>
          <w:sz w:val="24"/>
        </w:rPr>
        <w:t>100</w:t>
      </w:r>
      <w:r w:rsidRPr="009F5872">
        <w:rPr>
          <w:rFonts w:ascii="微軟正黑體" w:eastAsia="微軟正黑體" w:hAnsi="微軟正黑體" w:cs="NSimSun" w:hint="eastAsia"/>
          <w:b/>
          <w:color w:val="000000"/>
          <w:sz w:val="24"/>
        </w:rPr>
        <w:t xml:space="preserve">       晚餐：</w:t>
      </w:r>
      <w:r w:rsidR="00DB5925" w:rsidRPr="00DB5925">
        <w:rPr>
          <w:rFonts w:ascii="微軟正黑體" w:eastAsia="微軟正黑體" w:hAnsi="微軟正黑體" w:cs="NSimSun" w:hint="eastAsia"/>
          <w:b/>
          <w:color w:val="000000"/>
          <w:sz w:val="24"/>
        </w:rPr>
        <w:t>海鮮</w:t>
      </w:r>
      <w:r w:rsidR="00DB5925">
        <w:rPr>
          <w:rFonts w:ascii="微軟正黑體" w:eastAsia="微軟正黑體" w:hAnsi="微軟正黑體" w:cs="NSimSun" w:hint="eastAsia"/>
          <w:b/>
          <w:color w:val="000000"/>
          <w:sz w:val="24"/>
          <w:lang w:eastAsia="zh-TW"/>
        </w:rPr>
        <w:t>.</w:t>
      </w:r>
      <w:r w:rsidR="00DB5925" w:rsidRPr="00DB5925">
        <w:rPr>
          <w:rFonts w:ascii="微軟正黑體" w:eastAsia="微軟正黑體" w:hAnsi="微軟正黑體" w:cs="NSimSun" w:hint="eastAsia"/>
          <w:b/>
          <w:color w:val="000000"/>
          <w:sz w:val="24"/>
        </w:rPr>
        <w:t>烤榴蓮自助餐178</w:t>
      </w:r>
    </w:p>
    <w:p w14:paraId="63219E83" w14:textId="77777777" w:rsidR="0004766D" w:rsidRPr="009F5872" w:rsidRDefault="0004766D" w:rsidP="00C30491">
      <w:pPr>
        <w:spacing w:line="320" w:lineRule="exact"/>
        <w:jc w:val="left"/>
        <w:rPr>
          <w:rFonts w:ascii="微軟正黑體" w:eastAsia="微軟正黑體" w:hAnsi="微軟正黑體" w:cs="NSimSun" w:hint="eastAsia"/>
          <w:b/>
          <w:color w:val="000000"/>
          <w:kern w:val="0"/>
          <w:sz w:val="24"/>
          <w:lang w:eastAsia="zh-TW"/>
        </w:rPr>
      </w:pPr>
      <w:r w:rsidRPr="009F5872">
        <w:rPr>
          <w:rFonts w:ascii="微軟正黑體" w:eastAsia="微軟正黑體" w:hAnsi="微軟正黑體" w:cs="NSimSun" w:hint="eastAsia"/>
          <w:b/>
          <w:color w:val="000000"/>
          <w:sz w:val="24"/>
        </w:rPr>
        <w:t>住宿：</w:t>
      </w:r>
      <w:r w:rsidR="00DB5925" w:rsidRPr="00DB5925">
        <w:rPr>
          <w:rFonts w:ascii="微軟正黑體" w:eastAsia="微軟正黑體" w:hAnsi="微軟正黑體" w:cs="NSimSun" w:hint="eastAsia"/>
          <w:b/>
          <w:color w:val="000000"/>
          <w:sz w:val="24"/>
        </w:rPr>
        <w:t>深圳</w:t>
      </w:r>
      <w:r w:rsidR="00DB5925">
        <w:rPr>
          <w:rFonts w:ascii="微軟正黑體" w:eastAsia="微軟正黑體" w:hAnsi="微軟正黑體" w:cs="NSimSun" w:hint="eastAsia"/>
          <w:b/>
          <w:color w:val="000000"/>
          <w:sz w:val="24"/>
          <w:lang w:eastAsia="zh-TW"/>
        </w:rPr>
        <w:t xml:space="preserve"> </w:t>
      </w:r>
      <w:r w:rsidR="00C30491">
        <w:rPr>
          <w:rFonts w:ascii="微軟正黑體" w:eastAsia="微軟正黑體" w:hAnsi="微軟正黑體" w:cs="NSimSun" w:hint="eastAsia"/>
          <w:b/>
          <w:color w:val="000000"/>
          <w:sz w:val="24"/>
        </w:rPr>
        <w:t>在地品牌</w:t>
      </w:r>
      <w:r w:rsidR="00C30491">
        <w:rPr>
          <w:rFonts w:ascii="微軟正黑體" w:eastAsia="微軟正黑體" w:hAnsi="微軟正黑體" w:cs="NSimSun" w:hint="eastAsia"/>
          <w:b/>
          <w:color w:val="000000"/>
          <w:sz w:val="24"/>
          <w:lang w:eastAsia="zh-TW"/>
        </w:rPr>
        <w:t xml:space="preserve"> </w:t>
      </w:r>
      <w:r w:rsidR="00C30491">
        <w:rPr>
          <w:rFonts w:ascii="微軟正黑體" w:eastAsia="微軟正黑體" w:hAnsi="微軟正黑體" w:cs="NSimSun" w:hint="eastAsia"/>
          <w:b/>
          <w:color w:val="000000"/>
          <w:sz w:val="24"/>
        </w:rPr>
        <w:t>準</w:t>
      </w:r>
      <w:r w:rsidR="00C30491">
        <w:rPr>
          <w:rFonts w:ascii="微軟正黑體" w:eastAsia="微軟正黑體" w:hAnsi="微軟正黑體" w:cs="NSimSun" w:hint="eastAsia"/>
          <w:b/>
          <w:color w:val="000000"/>
          <w:sz w:val="24"/>
          <w:lang w:eastAsia="zh-TW"/>
        </w:rPr>
        <w:t xml:space="preserve">5  </w:t>
      </w:r>
      <w:r w:rsidR="00DB5925" w:rsidRPr="00DB5925">
        <w:rPr>
          <w:rFonts w:ascii="微軟正黑體" w:eastAsia="微軟正黑體" w:hAnsi="微軟正黑體" w:cs="NSimSun" w:hint="eastAsia"/>
          <w:b/>
          <w:color w:val="000000"/>
          <w:sz w:val="24"/>
        </w:rPr>
        <w:t>園山希爾頓歡朋</w:t>
      </w:r>
      <w:r w:rsidR="00DB5925">
        <w:rPr>
          <w:rFonts w:ascii="微軟正黑體" w:eastAsia="微軟正黑體" w:hAnsi="微軟正黑體" w:cs="NSimSun" w:hint="eastAsia"/>
          <w:b/>
          <w:color w:val="000000"/>
          <w:sz w:val="24"/>
        </w:rPr>
        <w:t>酒店</w:t>
      </w:r>
      <w:r w:rsidR="00DB5925">
        <w:rPr>
          <w:rFonts w:ascii="微軟正黑體" w:eastAsia="微軟正黑體" w:hAnsi="微軟正黑體" w:cs="NSimSun" w:hint="eastAsia"/>
          <w:b/>
          <w:color w:val="000000"/>
          <w:sz w:val="24"/>
          <w:lang w:eastAsia="zh-TW"/>
        </w:rPr>
        <w:t xml:space="preserve"> </w:t>
      </w:r>
      <w:r w:rsidR="00DB5925" w:rsidRPr="00DB5925">
        <w:rPr>
          <w:rFonts w:ascii="微軟正黑體" w:eastAsia="微軟正黑體" w:hAnsi="微軟正黑體" w:cs="NSimSun" w:hint="eastAsia"/>
          <w:b/>
          <w:color w:val="000000"/>
          <w:sz w:val="24"/>
        </w:rPr>
        <w:t>或</w:t>
      </w:r>
      <w:r w:rsidR="00DB5925">
        <w:rPr>
          <w:rFonts w:ascii="微軟正黑體" w:eastAsia="微軟正黑體" w:hAnsi="微軟正黑體" w:cs="NSimSun" w:hint="eastAsia"/>
          <w:b/>
          <w:color w:val="000000"/>
          <w:sz w:val="24"/>
          <w:lang w:eastAsia="zh-TW"/>
        </w:rPr>
        <w:t xml:space="preserve"> </w:t>
      </w:r>
      <w:r w:rsidR="00DB5925" w:rsidRPr="00DB5925">
        <w:rPr>
          <w:rFonts w:ascii="微軟正黑體" w:eastAsia="微軟正黑體" w:hAnsi="微軟正黑體" w:cs="NSimSun" w:hint="eastAsia"/>
          <w:b/>
          <w:color w:val="000000"/>
          <w:sz w:val="24"/>
        </w:rPr>
        <w:t>清湖希爾頓歡朋</w:t>
      </w:r>
      <w:r w:rsidR="00DB5925">
        <w:rPr>
          <w:rFonts w:ascii="微軟正黑體" w:eastAsia="微軟正黑體" w:hAnsi="微軟正黑體" w:cs="NSimSun" w:hint="eastAsia"/>
          <w:b/>
          <w:color w:val="000000"/>
          <w:sz w:val="24"/>
        </w:rPr>
        <w:t>酒店</w:t>
      </w:r>
      <w:r w:rsidRPr="009F5872">
        <w:rPr>
          <w:rFonts w:ascii="微軟正黑體" w:eastAsia="微軟正黑體" w:hAnsi="微軟正黑體" w:cs="NSimSun" w:hint="eastAsia"/>
          <w:b/>
          <w:color w:val="000000"/>
          <w:sz w:val="24"/>
        </w:rPr>
        <w:t xml:space="preserve"> </w:t>
      </w:r>
      <w:r w:rsidR="00D3256E" w:rsidRPr="009F5872">
        <w:rPr>
          <w:rFonts w:ascii="微軟正黑體" w:eastAsia="微軟正黑體" w:hAnsi="微軟正黑體" w:cs="NSimSun" w:hint="eastAsia"/>
          <w:b/>
          <w:color w:val="000000"/>
          <w:sz w:val="24"/>
        </w:rPr>
        <w:t xml:space="preserve"> 或同級</w:t>
      </w:r>
    </w:p>
    <w:p w14:paraId="1BCAF104" w14:textId="77777777" w:rsidR="0004766D" w:rsidRPr="009F5872" w:rsidRDefault="0004766D" w:rsidP="00C30491">
      <w:pPr>
        <w:pStyle w:val="a3"/>
        <w:spacing w:line="320" w:lineRule="exact"/>
        <w:jc w:val="left"/>
        <w:rPr>
          <w:rFonts w:ascii="微軟正黑體" w:eastAsia="微軟正黑體" w:hAnsi="微軟正黑體"/>
          <w:b/>
          <w:color w:val="000000"/>
          <w:sz w:val="24"/>
          <w:szCs w:val="24"/>
        </w:rPr>
      </w:pPr>
    </w:p>
    <w:p w14:paraId="538CEFBB" w14:textId="77777777" w:rsidR="0004766D" w:rsidRPr="00CD6ECF" w:rsidRDefault="0016158D" w:rsidP="0004766D">
      <w:pPr>
        <w:spacing w:line="440" w:lineRule="exact"/>
        <w:rPr>
          <w:rFonts w:ascii="微軟正黑體" w:eastAsia="微軟正黑體" w:hAnsi="微軟正黑體" w:cs="Microsoft YaHei" w:hint="eastAsia"/>
          <w:b/>
          <w:color w:val="000000"/>
          <w:sz w:val="28"/>
          <w:szCs w:val="28"/>
          <w:shd w:val="clear" w:color="auto" w:fill="B6DDE8"/>
        </w:rPr>
      </w:pPr>
      <w:r w:rsidRPr="00E15FE5">
        <w:rPr>
          <w:noProof/>
          <w:shd w:val="clear" w:color="auto" w:fill="C5E0B3"/>
        </w:rPr>
        <w:pict w14:anchorId="0DCA6918">
          <v:shape id="图片 22" o:spid="_x0000_s2053" type="#_x0000_t75" alt="" style="position:absolute;left:0;text-align:left;margin-left:0;margin-top:26.2pt;width:519.05pt;height:124.7pt;z-index:-251658752;visibility:visible;mso-wrap-edited:f;mso-width-percent:0;mso-height-percent:0;mso-width-percent:0;mso-height-percent:0" wrapcoords="-32 0 -32 21439 21600 21439 21600 0 -32 0">
            <v:imagedata r:id="rId19" o:title="" croptop="7734f" cropbottom="5981f" cropleft="564f" cropright="896f"/>
            <w10:wrap type="tight"/>
          </v:shape>
        </w:pict>
      </w:r>
      <w:r w:rsidR="0004766D" w:rsidRPr="00E15FE5">
        <w:rPr>
          <w:rFonts w:ascii="微軟正黑體" w:eastAsia="微軟正黑體" w:hAnsi="微軟正黑體" w:cs="Microsoft YaHei" w:hint="eastAsia"/>
          <w:b/>
          <w:color w:val="000000"/>
          <w:sz w:val="28"/>
          <w:szCs w:val="28"/>
          <w:shd w:val="clear" w:color="auto" w:fill="C5E0B3"/>
        </w:rPr>
        <w:t xml:space="preserve">第3天 </w:t>
      </w:r>
      <w:r w:rsidR="00DB5925" w:rsidRPr="00E15FE5">
        <w:rPr>
          <w:rFonts w:ascii="微軟正黑體" w:eastAsia="微軟正黑體" w:hAnsi="微軟正黑體" w:cs="Microsoft YaHei" w:hint="eastAsia"/>
          <w:b/>
          <w:color w:val="000000"/>
          <w:kern w:val="0"/>
          <w:sz w:val="28"/>
          <w:szCs w:val="28"/>
          <w:shd w:val="clear" w:color="auto" w:fill="C5E0B3"/>
        </w:rPr>
        <w:t>深圳</w:t>
      </w:r>
      <w:r w:rsidR="009E5518" w:rsidRPr="00E15FE5">
        <w:rPr>
          <w:rFonts w:ascii="微軟正黑體" w:eastAsia="微軟正黑體" w:hAnsi="微軟正黑體" w:cs="Microsoft YaHei" w:hint="eastAsia"/>
          <w:b/>
          <w:color w:val="000000"/>
          <w:kern w:val="0"/>
          <w:sz w:val="28"/>
          <w:shd w:val="clear" w:color="auto" w:fill="C5E0B3"/>
        </w:rPr>
        <w:t>→比亞迪無人駕駛雲巴體驗</w:t>
      </w:r>
      <w:r w:rsidR="00517BEC" w:rsidRPr="00E15FE5">
        <w:rPr>
          <w:rFonts w:ascii="微軟正黑體" w:eastAsia="微軟正黑體" w:hAnsi="微軟正黑體" w:cs="Microsoft YaHei" w:hint="eastAsia"/>
          <w:b/>
          <w:color w:val="000000"/>
          <w:kern w:val="0"/>
          <w:sz w:val="28"/>
          <w:shd w:val="clear" w:color="auto" w:fill="C5E0B3"/>
        </w:rPr>
        <w:t>→</w:t>
      </w:r>
      <w:r w:rsidR="00DB5925" w:rsidRPr="00E15FE5">
        <w:rPr>
          <w:rFonts w:ascii="微軟正黑體" w:eastAsia="微軟正黑體" w:hAnsi="微軟正黑體" w:cs="Microsoft YaHei" w:hint="eastAsia"/>
          <w:b/>
          <w:color w:val="000000"/>
          <w:kern w:val="0"/>
          <w:sz w:val="28"/>
          <w:szCs w:val="28"/>
          <w:shd w:val="clear" w:color="auto" w:fill="C5E0B3"/>
        </w:rPr>
        <w:t>佛山</w:t>
      </w:r>
      <w:r w:rsidR="00517BEC" w:rsidRPr="00E15FE5">
        <w:rPr>
          <w:rFonts w:ascii="微軟正黑體" w:eastAsia="微軟正黑體" w:hAnsi="微軟正黑體" w:cs="Microsoft YaHei" w:hint="eastAsia"/>
          <w:b/>
          <w:color w:val="000000"/>
          <w:kern w:val="0"/>
          <w:sz w:val="28"/>
          <w:shd w:val="clear" w:color="auto" w:fill="C5E0B3"/>
        </w:rPr>
        <w:t>→</w:t>
      </w:r>
      <w:r w:rsidR="000A6DEE" w:rsidRPr="00E15FE5">
        <w:rPr>
          <w:rFonts w:ascii="微軟正黑體" w:eastAsia="微軟正黑體" w:hAnsi="微軟正黑體" w:cs="Microsoft YaHei" w:hint="eastAsia"/>
          <w:b/>
          <w:color w:val="000000"/>
          <w:kern w:val="0"/>
          <w:sz w:val="28"/>
          <w:shd w:val="clear" w:color="auto" w:fill="C5E0B3"/>
        </w:rPr>
        <w:t>祖廟</w:t>
      </w:r>
      <w:r w:rsidR="000A6DEE" w:rsidRPr="00E15FE5">
        <w:rPr>
          <w:rFonts w:ascii="微軟正黑體" w:eastAsia="微軟正黑體" w:hAnsi="微軟正黑體" w:cs="Microsoft YaHei" w:hint="eastAsia"/>
          <w:b/>
          <w:color w:val="000000"/>
          <w:kern w:val="0"/>
          <w:sz w:val="28"/>
          <w:shd w:val="clear" w:color="auto" w:fill="C5E0B3"/>
          <w:lang w:eastAsia="zh-TW"/>
        </w:rPr>
        <w:t>+</w:t>
      </w:r>
      <w:r w:rsidR="000A6DEE" w:rsidRPr="00E15FE5">
        <w:rPr>
          <w:rFonts w:ascii="微軟正黑體" w:eastAsia="微軟正黑體" w:hAnsi="微軟正黑體" w:cs="Microsoft YaHei" w:hint="eastAsia"/>
          <w:b/>
          <w:color w:val="000000"/>
          <w:kern w:val="0"/>
          <w:sz w:val="28"/>
          <w:shd w:val="clear" w:color="auto" w:fill="C5E0B3"/>
        </w:rPr>
        <w:t>葉問堂</w:t>
      </w:r>
      <w:r w:rsidR="006D7961" w:rsidRPr="00E15FE5">
        <w:rPr>
          <w:rFonts w:ascii="微軟正黑體" w:eastAsia="微軟正黑體" w:hAnsi="微軟正黑體" w:cs="Microsoft YaHei" w:hint="eastAsia"/>
          <w:b/>
          <w:color w:val="000000"/>
          <w:kern w:val="0"/>
          <w:sz w:val="28"/>
          <w:shd w:val="clear" w:color="auto" w:fill="C5E0B3"/>
          <w:lang w:eastAsia="zh-TW"/>
        </w:rPr>
        <w:t>+</w:t>
      </w:r>
      <w:r w:rsidR="006D7961" w:rsidRPr="00E15FE5">
        <w:rPr>
          <w:rFonts w:ascii="微軟正黑體" w:eastAsia="微軟正黑體" w:hAnsi="微軟正黑體" w:cs="Microsoft YaHei" w:hint="eastAsia"/>
          <w:b/>
          <w:color w:val="000000"/>
          <w:kern w:val="0"/>
          <w:sz w:val="28"/>
          <w:shd w:val="clear" w:color="auto" w:fill="C5E0B3"/>
        </w:rPr>
        <w:t>獅藝表演→</w:t>
      </w:r>
      <w:r w:rsidR="000A6DEE" w:rsidRPr="00E15FE5">
        <w:rPr>
          <w:rFonts w:ascii="微軟正黑體" w:eastAsia="微軟正黑體" w:hAnsi="微軟正黑體" w:cs="Microsoft YaHei" w:hint="eastAsia"/>
          <w:b/>
          <w:color w:val="000000"/>
          <w:kern w:val="0"/>
          <w:sz w:val="28"/>
          <w:shd w:val="clear" w:color="auto" w:fill="C5E0B3"/>
        </w:rPr>
        <w:t>嶺南天地</w:t>
      </w:r>
    </w:p>
    <w:p w14:paraId="60D5CB7F" w14:textId="77777777" w:rsidR="0004766D" w:rsidRPr="00DB5925" w:rsidRDefault="0004766D" w:rsidP="004F238E">
      <w:pPr>
        <w:widowControl/>
        <w:spacing w:line="320" w:lineRule="exact"/>
        <w:rPr>
          <w:rFonts w:ascii="微軟正黑體" w:eastAsia="微軟正黑體" w:hAnsi="微軟正黑體" w:cs="NSimSun" w:hint="eastAsia"/>
          <w:bCs/>
          <w:color w:val="000000"/>
          <w:kern w:val="0"/>
          <w:sz w:val="24"/>
          <w:szCs w:val="32"/>
        </w:rPr>
      </w:pPr>
      <w:r w:rsidRPr="00D718C9">
        <w:rPr>
          <w:rFonts w:ascii="微軟正黑體" w:eastAsia="微軟正黑體" w:hAnsi="微軟正黑體" w:cs="NSimSun" w:hint="eastAsia"/>
          <w:b/>
          <w:color w:val="000000"/>
          <w:kern w:val="0"/>
          <w:sz w:val="24"/>
          <w:szCs w:val="32"/>
        </w:rPr>
        <w:t>【</w:t>
      </w:r>
      <w:r w:rsidR="000A6DEE" w:rsidRPr="00D718C9">
        <w:rPr>
          <w:rFonts w:ascii="微軟正黑體" w:eastAsia="微軟正黑體" w:hAnsi="微軟正黑體" w:cs="NSimSun" w:hint="eastAsia"/>
          <w:b/>
          <w:color w:val="000000"/>
          <w:kern w:val="0"/>
          <w:sz w:val="24"/>
          <w:szCs w:val="32"/>
        </w:rPr>
        <w:t>比亞迪無人駕駛雲巴體驗</w:t>
      </w:r>
      <w:r w:rsidRPr="00D718C9">
        <w:rPr>
          <w:rFonts w:ascii="微軟正黑體" w:eastAsia="微軟正黑體" w:hAnsi="微軟正黑體" w:cs="NSimSun" w:hint="eastAsia"/>
          <w:b/>
          <w:color w:val="000000"/>
          <w:kern w:val="0"/>
          <w:sz w:val="24"/>
          <w:szCs w:val="32"/>
        </w:rPr>
        <w:t>】</w:t>
      </w:r>
      <w:r w:rsidR="000A6DEE" w:rsidRPr="000A6DEE">
        <w:rPr>
          <w:rFonts w:ascii="微軟正黑體" w:eastAsia="微軟正黑體" w:hAnsi="微軟正黑體" w:cs="NSimSun" w:hint="eastAsia"/>
          <w:bCs/>
          <w:color w:val="000000"/>
          <w:kern w:val="0"/>
          <w:sz w:val="24"/>
          <w:szCs w:val="32"/>
        </w:rPr>
        <w:t>雲巴是比亞迪公司歷時7年，耗資近100億傾心打造的具有自主知識產權、不佔用道路資源的小運量膠輪有軌電車系統，屬於現代有軌電車中的一種新系統，填補了我國自主化城軌交通制式空白。針對城軌交通自主化中小運量制式存在短板的現狀，比亞迪公司作為全球新能源汽車引領者，憑藉技術優勢，將動力電池、輪邊驅動電機、全自動無人駕駛、光伏系統等開發成果，創造性地加以應用和轉化。它搭載了無人駕駛系統、多功能深度集成的綜合調度系統、人臉識別等高科技配置，具有高安全、高智能、高適應、高顏值、建設成本低、建造週期短等優勢，可廣泛應用於大中城市主幹線，超大型城市交通支線和加密線，為乘客提供更智能、舒適、便捷、安全的出行體驗。</w:t>
      </w:r>
    </w:p>
    <w:p w14:paraId="04ECBCEE" w14:textId="77777777" w:rsidR="006D7961" w:rsidRDefault="0004766D" w:rsidP="004F238E">
      <w:pPr>
        <w:widowControl/>
        <w:spacing w:line="320" w:lineRule="exact"/>
        <w:rPr>
          <w:rFonts w:ascii="微軟正黑體" w:eastAsia="DengXian" w:hAnsi="微軟正黑體" w:cs="NSimSun"/>
          <w:bCs/>
          <w:color w:val="000000"/>
          <w:kern w:val="0"/>
          <w:sz w:val="24"/>
          <w:szCs w:val="32"/>
        </w:rPr>
      </w:pPr>
      <w:r w:rsidRPr="00D718C9">
        <w:rPr>
          <w:rFonts w:ascii="微軟正黑體" w:eastAsia="微軟正黑體" w:hAnsi="微軟正黑體" w:cs="NSimSun" w:hint="eastAsia"/>
          <w:b/>
          <w:color w:val="000000"/>
          <w:kern w:val="0"/>
          <w:sz w:val="24"/>
          <w:szCs w:val="32"/>
        </w:rPr>
        <w:t>【</w:t>
      </w:r>
      <w:r w:rsidR="000A6DEE" w:rsidRPr="00D718C9">
        <w:rPr>
          <w:rFonts w:ascii="微軟正黑體" w:eastAsia="微軟正黑體" w:hAnsi="微軟正黑體" w:cs="NSimSun" w:hint="eastAsia"/>
          <w:b/>
          <w:color w:val="000000"/>
          <w:kern w:val="0"/>
          <w:sz w:val="24"/>
          <w:szCs w:val="32"/>
        </w:rPr>
        <w:t>祖廟+葉問堂</w:t>
      </w:r>
      <w:r w:rsidR="006D7961" w:rsidRPr="00D718C9">
        <w:rPr>
          <w:rFonts w:ascii="微軟正黑體" w:eastAsia="微軟正黑體" w:hAnsi="微軟正黑體" w:cs="NSimSun" w:hint="eastAsia"/>
          <w:b/>
          <w:color w:val="000000"/>
          <w:kern w:val="0"/>
          <w:sz w:val="24"/>
          <w:szCs w:val="32"/>
          <w:lang w:eastAsia="zh-TW"/>
        </w:rPr>
        <w:t>+獅藝表演</w:t>
      </w:r>
      <w:r w:rsidRPr="00D718C9">
        <w:rPr>
          <w:rFonts w:ascii="微軟正黑體" w:eastAsia="微軟正黑體" w:hAnsi="微軟正黑體" w:cs="NSimSun" w:hint="eastAsia"/>
          <w:b/>
          <w:color w:val="000000"/>
          <w:kern w:val="0"/>
          <w:sz w:val="24"/>
          <w:szCs w:val="32"/>
        </w:rPr>
        <w:t>】</w:t>
      </w:r>
      <w:r w:rsidRPr="00DB5925">
        <w:rPr>
          <w:rFonts w:ascii="微軟正黑體" w:eastAsia="微軟正黑體" w:hAnsi="微軟正黑體" w:cs="NSimSun" w:hint="eastAsia"/>
          <w:bCs/>
          <w:color w:val="000000"/>
          <w:kern w:val="0"/>
          <w:sz w:val="24"/>
          <w:szCs w:val="32"/>
        </w:rPr>
        <w:t>名</w:t>
      </w:r>
      <w:r w:rsidR="000A6DEE" w:rsidRPr="000A6DEE">
        <w:rPr>
          <w:rFonts w:ascii="微軟正黑體" w:eastAsia="微軟正黑體" w:hAnsi="微軟正黑體" w:cs="NSimSun" w:hint="eastAsia"/>
          <w:bCs/>
          <w:color w:val="000000"/>
          <w:kern w:val="0"/>
          <w:sz w:val="24"/>
          <w:szCs w:val="32"/>
        </w:rPr>
        <w:t>詠春拳名家葉問宗師是享譽海內外的一代武術大師，他學藝成師於佛山。1949年，他赴港定居，此後終其一生致力於發揚詠春拳術。葉問一生刻苦鑽研並大膽改進了武術教授方式，桃李遍天下，日後威震海內外的李小龍即是其中較為傑出的弟子。館內收集和展覽了葉問與詠春拳發揚光大的資料。</w:t>
      </w:r>
      <w:r w:rsidR="006D7961" w:rsidRPr="006D7961">
        <w:rPr>
          <w:rFonts w:ascii="微軟正黑體" w:eastAsia="微軟正黑體" w:hAnsi="微軟正黑體" w:cs="NSimSun" w:hint="eastAsia"/>
          <w:bCs/>
          <w:color w:val="000000"/>
          <w:kern w:val="0"/>
          <w:sz w:val="24"/>
          <w:szCs w:val="32"/>
        </w:rPr>
        <w:t>佛山作為中國南派武術重鎮，佛山武館成員在舞獅時配合各派武技的舞獅身形、手勢和步法，使佛山醒獅具有武術特點，集舞武於一體。所以，佛山醒獅就如佛山的詠春拳一樣具有代表性，享有「獅王之王」之美譽。</w:t>
      </w:r>
    </w:p>
    <w:p w14:paraId="09189842" w14:textId="77777777" w:rsidR="006D7961" w:rsidRPr="006D7961" w:rsidRDefault="006D7961" w:rsidP="004F238E">
      <w:pPr>
        <w:widowControl/>
        <w:spacing w:line="320" w:lineRule="exact"/>
        <w:rPr>
          <w:rFonts w:ascii="微軟正黑體" w:eastAsia="DengXian" w:hAnsi="微軟正黑體" w:cs="NSimSun"/>
          <w:bCs/>
          <w:color w:val="000000"/>
          <w:kern w:val="0"/>
          <w:sz w:val="24"/>
          <w:szCs w:val="32"/>
        </w:rPr>
      </w:pPr>
      <w:r w:rsidRPr="00996C2B">
        <w:rPr>
          <w:rFonts w:ascii="微軟正黑體" w:eastAsia="微軟正黑體" w:hAnsi="微軟正黑體" w:hint="eastAsia"/>
          <w:color w:val="000000"/>
          <w:highlight w:val="yellow"/>
        </w:rPr>
        <w:t>※</w:t>
      </w:r>
      <w:r w:rsidR="004F238E">
        <w:rPr>
          <w:rFonts w:ascii="微軟正黑體" w:eastAsia="微軟正黑體" w:hAnsi="微軟正黑體" w:hint="eastAsia"/>
          <w:color w:val="000000"/>
          <w:lang w:eastAsia="zh-TW"/>
        </w:rPr>
        <w:t xml:space="preserve"> </w:t>
      </w:r>
      <w:r w:rsidRPr="00E15FE5">
        <w:rPr>
          <w:rFonts w:ascii="微軟正黑體" w:eastAsia="微軟正黑體" w:hAnsi="微軟正黑體" w:hint="eastAsia"/>
          <w:color w:val="3B3838"/>
        </w:rPr>
        <w:t>獅藝表演</w:t>
      </w:r>
      <w:r w:rsidRPr="00E15FE5">
        <w:rPr>
          <w:rFonts w:ascii="微軟正黑體" w:eastAsia="微軟正黑體" w:hAnsi="微軟正黑體" w:hint="eastAsia"/>
          <w:color w:val="3B3838"/>
          <w:lang w:eastAsia="zh-TW"/>
        </w:rPr>
        <w:t>是</w:t>
      </w:r>
      <w:r w:rsidRPr="00E15FE5">
        <w:rPr>
          <w:rFonts w:ascii="微軟正黑體" w:eastAsia="微軟正黑體" w:hAnsi="微軟正黑體" w:hint="eastAsia"/>
          <w:color w:val="3B3838"/>
        </w:rPr>
        <w:t>戶外演出，如因天候下雨或其它因素，未能如期演出，</w:t>
      </w:r>
      <w:r w:rsidR="004F238E" w:rsidRPr="00E15FE5">
        <w:rPr>
          <w:rFonts w:ascii="微軟正黑體" w:eastAsia="微軟正黑體" w:hAnsi="微軟正黑體" w:hint="eastAsia"/>
          <w:color w:val="3B3838"/>
        </w:rPr>
        <w:t>只能取消，</w:t>
      </w:r>
      <w:r w:rsidRPr="00E15FE5">
        <w:rPr>
          <w:rFonts w:ascii="微軟正黑體" w:eastAsia="微軟正黑體" w:hAnsi="微軟正黑體" w:hint="eastAsia"/>
          <w:color w:val="3B3838"/>
        </w:rPr>
        <w:t>敬請理解</w:t>
      </w:r>
      <w:r w:rsidR="004F238E" w:rsidRPr="00E15FE5">
        <w:rPr>
          <w:rFonts w:ascii="微軟正黑體" w:eastAsia="微軟正黑體" w:hAnsi="微軟正黑體" w:hint="eastAsia"/>
          <w:color w:val="3B3838"/>
        </w:rPr>
        <w:t>，謝謝。</w:t>
      </w:r>
    </w:p>
    <w:p w14:paraId="0F95CC62" w14:textId="77777777" w:rsidR="000A6DEE" w:rsidRDefault="0004766D" w:rsidP="004F238E">
      <w:pPr>
        <w:widowControl/>
        <w:spacing w:line="320" w:lineRule="exact"/>
        <w:rPr>
          <w:rFonts w:ascii="微軟正黑體" w:eastAsia="DengXian" w:hAnsi="微軟正黑體" w:cs="NSimSun"/>
          <w:bCs/>
          <w:color w:val="000000"/>
          <w:kern w:val="0"/>
          <w:sz w:val="24"/>
          <w:szCs w:val="32"/>
        </w:rPr>
      </w:pPr>
      <w:r w:rsidRPr="00DB5925">
        <w:rPr>
          <w:rFonts w:ascii="微軟正黑體" w:eastAsia="微軟正黑體" w:hAnsi="微軟正黑體" w:cs="NSimSun" w:hint="eastAsia"/>
          <w:bCs/>
          <w:color w:val="000000"/>
          <w:kern w:val="0"/>
          <w:sz w:val="24"/>
          <w:szCs w:val="32"/>
        </w:rPr>
        <w:t>【</w:t>
      </w:r>
      <w:r w:rsidR="000A6DEE" w:rsidRPr="000A6DEE">
        <w:rPr>
          <w:rFonts w:ascii="微軟正黑體" w:eastAsia="微軟正黑體" w:hAnsi="微軟正黑體" w:cs="NSimSun" w:hint="eastAsia"/>
          <w:bCs/>
          <w:color w:val="000000"/>
          <w:kern w:val="0"/>
          <w:sz w:val="24"/>
          <w:szCs w:val="32"/>
        </w:rPr>
        <w:t>嶺南天地</w:t>
      </w:r>
      <w:r w:rsidRPr="00DB5925">
        <w:rPr>
          <w:rFonts w:ascii="微軟正黑體" w:eastAsia="微軟正黑體" w:hAnsi="微軟正黑體" w:cs="NSimSun" w:hint="eastAsia"/>
          <w:bCs/>
          <w:color w:val="000000"/>
          <w:kern w:val="0"/>
          <w:sz w:val="24"/>
          <w:szCs w:val="32"/>
        </w:rPr>
        <w:t>】</w:t>
      </w:r>
      <w:r w:rsidR="000A6DEE" w:rsidRPr="000A6DEE">
        <w:rPr>
          <w:rFonts w:ascii="微軟正黑體" w:eastAsia="微軟正黑體" w:hAnsi="微軟正黑體" w:cs="NSimSun" w:hint="eastAsia"/>
          <w:bCs/>
          <w:color w:val="000000"/>
          <w:kern w:val="0"/>
          <w:sz w:val="24"/>
          <w:szCs w:val="32"/>
        </w:rPr>
        <w:t>佛山嶺南新天地位於佛山古鎮的核心區域，總占地面積63.9公頃，約960畝。佛山的歷史文化底蘊深厚，其中佛山市祖廟博物館、東華里片區、簡氏別墅、文會裏嫁娶屋等大批歷史文物建築，沉澱古人智慧結晶，是佛山千年曆史名城和古代商業重鎮的縮影。該片區是佛山文物古跡較密集，規模較大，傳統嶺南文化風貌保存較完整的歷史文化街區，是佛山歷史輝煌的見證。</w:t>
      </w:r>
    </w:p>
    <w:p w14:paraId="00CE8C1E" w14:textId="77777777" w:rsidR="0004766D" w:rsidRPr="00DB5925" w:rsidRDefault="0004766D" w:rsidP="004F238E">
      <w:pPr>
        <w:widowControl/>
        <w:spacing w:line="320" w:lineRule="exact"/>
        <w:rPr>
          <w:rFonts w:ascii="微軟正黑體" w:eastAsia="微軟正黑體" w:hAnsi="微軟正黑體" w:cs="NSimSun" w:hint="eastAsia"/>
          <w:b/>
          <w:color w:val="000000"/>
          <w:kern w:val="0"/>
          <w:sz w:val="24"/>
          <w:szCs w:val="32"/>
        </w:rPr>
      </w:pPr>
      <w:r w:rsidRPr="00DB5925">
        <w:rPr>
          <w:rFonts w:ascii="微軟正黑體" w:eastAsia="微軟正黑體" w:hAnsi="微軟正黑體" w:cs="NSimSun" w:hint="eastAsia"/>
          <w:b/>
          <w:color w:val="000000"/>
          <w:kern w:val="0"/>
          <w:sz w:val="24"/>
          <w:szCs w:val="32"/>
        </w:rPr>
        <w:t>早餐：酒店內</w:t>
      </w:r>
      <w:r w:rsidRPr="00DB5925">
        <w:rPr>
          <w:rFonts w:ascii="微軟正黑體" w:eastAsia="微軟正黑體" w:hAnsi="微軟正黑體" w:cs="NSimSun"/>
          <w:b/>
          <w:color w:val="000000"/>
          <w:kern w:val="0"/>
          <w:sz w:val="24"/>
          <w:szCs w:val="32"/>
        </w:rPr>
        <w:t xml:space="preserve">         </w:t>
      </w:r>
      <w:r w:rsidRPr="00DB5925">
        <w:rPr>
          <w:rFonts w:ascii="微軟正黑體" w:eastAsia="微軟正黑體" w:hAnsi="微軟正黑體" w:cs="NSimSun" w:hint="eastAsia"/>
          <w:b/>
          <w:color w:val="000000"/>
          <w:kern w:val="0"/>
          <w:sz w:val="24"/>
          <w:szCs w:val="32"/>
        </w:rPr>
        <w:t>午餐：</w:t>
      </w:r>
      <w:r w:rsidR="000A6DEE" w:rsidRPr="000A6DEE">
        <w:rPr>
          <w:rFonts w:ascii="微軟正黑體" w:eastAsia="微軟正黑體" w:hAnsi="微軟正黑體" w:cs="NSimSun" w:hint="eastAsia"/>
          <w:b/>
          <w:color w:val="000000"/>
          <w:kern w:val="0"/>
          <w:sz w:val="24"/>
          <w:szCs w:val="32"/>
        </w:rPr>
        <w:t>叉燒風味8</w:t>
      </w:r>
      <w:r w:rsidRPr="00DB5925">
        <w:rPr>
          <w:rFonts w:ascii="微軟正黑體" w:eastAsia="微軟正黑體" w:hAnsi="微軟正黑體" w:cs="NSimSun"/>
          <w:b/>
          <w:color w:val="000000"/>
          <w:kern w:val="0"/>
          <w:sz w:val="24"/>
          <w:szCs w:val="32"/>
        </w:rPr>
        <w:t xml:space="preserve">        </w:t>
      </w:r>
      <w:r w:rsidRPr="00DB5925">
        <w:rPr>
          <w:rFonts w:ascii="微軟正黑體" w:eastAsia="微軟正黑體" w:hAnsi="微軟正黑體" w:cs="NSimSun" w:hint="eastAsia"/>
          <w:b/>
          <w:color w:val="000000"/>
          <w:kern w:val="0"/>
          <w:sz w:val="24"/>
          <w:szCs w:val="32"/>
        </w:rPr>
        <w:t>晚餐：</w:t>
      </w:r>
      <w:r w:rsidR="000A6DEE" w:rsidRPr="000A6DEE">
        <w:rPr>
          <w:rFonts w:ascii="微軟正黑體" w:eastAsia="微軟正黑體" w:hAnsi="微軟正黑體" w:cs="NSimSun" w:hint="eastAsia"/>
          <w:b/>
          <w:color w:val="000000"/>
          <w:kern w:val="0"/>
          <w:sz w:val="24"/>
          <w:szCs w:val="32"/>
        </w:rPr>
        <w:t>乳鴿宴120</w:t>
      </w:r>
    </w:p>
    <w:p w14:paraId="0EE21D70" w14:textId="77777777" w:rsidR="0004766D" w:rsidRPr="00DB5925" w:rsidRDefault="0004766D" w:rsidP="004F238E">
      <w:pPr>
        <w:spacing w:line="320" w:lineRule="exact"/>
        <w:rPr>
          <w:rFonts w:ascii="微軟正黑體" w:eastAsia="微軟正黑體" w:hAnsi="微軟正黑體" w:cs="NSimSun" w:hint="eastAsia"/>
          <w:b/>
          <w:color w:val="000000"/>
          <w:sz w:val="24"/>
          <w:szCs w:val="32"/>
        </w:rPr>
      </w:pPr>
      <w:r w:rsidRPr="00DB5925">
        <w:rPr>
          <w:rFonts w:ascii="微軟正黑體" w:eastAsia="微軟正黑體" w:hAnsi="微軟正黑體" w:cs="NSimSun" w:hint="eastAsia"/>
          <w:b/>
          <w:color w:val="000000"/>
          <w:sz w:val="24"/>
          <w:szCs w:val="32"/>
        </w:rPr>
        <w:t>住宿：</w:t>
      </w:r>
      <w:r w:rsidR="000A6DEE" w:rsidRPr="000A6DEE">
        <w:rPr>
          <w:rFonts w:ascii="微軟正黑體" w:eastAsia="微軟正黑體" w:hAnsi="微軟正黑體" w:cs="NSimSun" w:hint="eastAsia"/>
          <w:b/>
          <w:color w:val="000000"/>
          <w:sz w:val="24"/>
          <w:szCs w:val="32"/>
        </w:rPr>
        <w:t>佛山</w:t>
      </w:r>
      <w:r w:rsidR="000A6DEE">
        <w:rPr>
          <w:rFonts w:ascii="微軟正黑體" w:eastAsia="微軟正黑體" w:hAnsi="微軟正黑體" w:cs="NSimSun" w:hint="eastAsia"/>
          <w:b/>
          <w:color w:val="000000"/>
          <w:sz w:val="24"/>
          <w:szCs w:val="32"/>
          <w:lang w:eastAsia="zh-TW"/>
        </w:rPr>
        <w:t xml:space="preserve"> </w:t>
      </w:r>
      <w:r w:rsidR="00C30491">
        <w:rPr>
          <w:rFonts w:ascii="微軟正黑體" w:eastAsia="微軟正黑體" w:hAnsi="微軟正黑體" w:cs="NSimSun" w:hint="eastAsia"/>
          <w:b/>
          <w:color w:val="000000"/>
          <w:sz w:val="24"/>
        </w:rPr>
        <w:t>在地品牌</w:t>
      </w:r>
      <w:r w:rsidR="00C30491">
        <w:rPr>
          <w:rFonts w:ascii="微軟正黑體" w:eastAsia="微軟正黑體" w:hAnsi="微軟正黑體" w:cs="NSimSun" w:hint="eastAsia"/>
          <w:b/>
          <w:color w:val="000000"/>
          <w:sz w:val="24"/>
          <w:lang w:eastAsia="zh-TW"/>
        </w:rPr>
        <w:t xml:space="preserve"> </w:t>
      </w:r>
      <w:r w:rsidR="00C30491">
        <w:rPr>
          <w:rFonts w:ascii="微軟正黑體" w:eastAsia="微軟正黑體" w:hAnsi="微軟正黑體" w:cs="NSimSun" w:hint="eastAsia"/>
          <w:b/>
          <w:color w:val="000000"/>
          <w:sz w:val="24"/>
        </w:rPr>
        <w:t>準</w:t>
      </w:r>
      <w:r w:rsidR="00C30491">
        <w:rPr>
          <w:rFonts w:ascii="微軟正黑體" w:eastAsia="微軟正黑體" w:hAnsi="微軟正黑體" w:cs="NSimSun" w:hint="eastAsia"/>
          <w:b/>
          <w:color w:val="000000"/>
          <w:sz w:val="24"/>
          <w:lang w:eastAsia="zh-TW"/>
        </w:rPr>
        <w:t xml:space="preserve">5 </w:t>
      </w:r>
      <w:r w:rsidR="000A6DEE" w:rsidRPr="000A6DEE">
        <w:rPr>
          <w:rFonts w:ascii="微軟正黑體" w:eastAsia="微軟正黑體" w:hAnsi="微軟正黑體" w:cs="NSimSun" w:hint="eastAsia"/>
          <w:b/>
          <w:color w:val="000000"/>
          <w:sz w:val="24"/>
          <w:szCs w:val="32"/>
        </w:rPr>
        <w:t>大瀝希爾頓歡朋酒店</w:t>
      </w:r>
      <w:r w:rsidR="000A6DEE">
        <w:rPr>
          <w:rFonts w:ascii="微軟正黑體" w:eastAsia="微軟正黑體" w:hAnsi="微軟正黑體" w:cs="NSimSun" w:hint="eastAsia"/>
          <w:b/>
          <w:color w:val="000000"/>
          <w:sz w:val="24"/>
          <w:szCs w:val="32"/>
          <w:lang w:eastAsia="zh-TW"/>
        </w:rPr>
        <w:t xml:space="preserve"> </w:t>
      </w:r>
      <w:r w:rsidR="000A6DEE" w:rsidRPr="000A6DEE">
        <w:rPr>
          <w:rFonts w:ascii="微軟正黑體" w:eastAsia="微軟正黑體" w:hAnsi="微軟正黑體" w:cs="NSimSun" w:hint="eastAsia"/>
          <w:b/>
          <w:color w:val="000000"/>
          <w:sz w:val="24"/>
          <w:szCs w:val="32"/>
        </w:rPr>
        <w:t>或</w:t>
      </w:r>
      <w:r w:rsidR="000A6DEE">
        <w:rPr>
          <w:rFonts w:ascii="微軟正黑體" w:eastAsia="微軟正黑體" w:hAnsi="微軟正黑體" w:cs="NSimSun" w:hint="eastAsia"/>
          <w:b/>
          <w:color w:val="000000"/>
          <w:sz w:val="24"/>
          <w:szCs w:val="32"/>
          <w:lang w:eastAsia="zh-TW"/>
        </w:rPr>
        <w:t xml:space="preserve"> </w:t>
      </w:r>
      <w:r w:rsidR="000A6DEE" w:rsidRPr="000A6DEE">
        <w:rPr>
          <w:rFonts w:ascii="微軟正黑體" w:eastAsia="微軟正黑體" w:hAnsi="微軟正黑體" w:cs="NSimSun" w:hint="eastAsia"/>
          <w:b/>
          <w:color w:val="000000"/>
          <w:sz w:val="24"/>
          <w:szCs w:val="32"/>
        </w:rPr>
        <w:t>南海影視城希爾頓歡朋酒店</w:t>
      </w:r>
      <w:r w:rsidRPr="00DB5925">
        <w:rPr>
          <w:rFonts w:ascii="微軟正黑體" w:eastAsia="微軟正黑體" w:hAnsi="微軟正黑體" w:cs="NSimSun" w:hint="eastAsia"/>
          <w:b/>
          <w:color w:val="000000"/>
          <w:sz w:val="24"/>
          <w:szCs w:val="32"/>
        </w:rPr>
        <w:t xml:space="preserve"> </w:t>
      </w:r>
      <w:r w:rsidR="00D3256E" w:rsidRPr="00DB5925">
        <w:rPr>
          <w:rFonts w:ascii="微軟正黑體" w:eastAsia="微軟正黑體" w:hAnsi="微軟正黑體" w:cs="NSimSun" w:hint="eastAsia"/>
          <w:b/>
          <w:color w:val="000000"/>
          <w:sz w:val="24"/>
          <w:szCs w:val="32"/>
        </w:rPr>
        <w:t xml:space="preserve"> 或同級</w:t>
      </w:r>
    </w:p>
    <w:p w14:paraId="1390108E" w14:textId="77777777" w:rsidR="0004766D" w:rsidRDefault="0004766D" w:rsidP="004F238E">
      <w:pPr>
        <w:spacing w:line="320" w:lineRule="exact"/>
        <w:rPr>
          <w:rFonts w:ascii="微軟正黑體" w:eastAsia="微軟正黑體" w:hAnsi="微軟正黑體" w:cs="NSimSun"/>
          <w:b/>
          <w:color w:val="000000"/>
          <w:lang w:eastAsia="zh-TW"/>
        </w:rPr>
      </w:pPr>
    </w:p>
    <w:p w14:paraId="18D7E5C7" w14:textId="77777777" w:rsidR="00996C2B" w:rsidRDefault="00996C2B" w:rsidP="004F238E">
      <w:pPr>
        <w:spacing w:line="320" w:lineRule="exact"/>
        <w:rPr>
          <w:rFonts w:ascii="微軟正黑體" w:eastAsia="微軟正黑體" w:hAnsi="微軟正黑體" w:cs="NSimSun" w:hint="eastAsia"/>
          <w:b/>
          <w:color w:val="000000"/>
          <w:lang w:eastAsia="zh-TW"/>
        </w:rPr>
      </w:pPr>
    </w:p>
    <w:p w14:paraId="2D96B862" w14:textId="77777777" w:rsidR="0004766D" w:rsidRPr="00CD6ECF" w:rsidRDefault="0004766D" w:rsidP="00BB23EA">
      <w:pPr>
        <w:spacing w:line="440" w:lineRule="exact"/>
        <w:jc w:val="left"/>
        <w:rPr>
          <w:rFonts w:ascii="微軟正黑體" w:eastAsia="微軟正黑體" w:hAnsi="微軟正黑體" w:cs="Microsoft YaHei" w:hint="eastAsia"/>
          <w:b/>
          <w:color w:val="000000"/>
          <w:sz w:val="28"/>
          <w:shd w:val="clear" w:color="auto" w:fill="B6DDE8"/>
        </w:rPr>
      </w:pPr>
      <w:r w:rsidRPr="00E15FE5">
        <w:rPr>
          <w:rFonts w:ascii="微軟正黑體" w:eastAsia="微軟正黑體" w:hAnsi="微軟正黑體" w:cs="Microsoft YaHei" w:hint="eastAsia"/>
          <w:b/>
          <w:color w:val="000000"/>
          <w:sz w:val="28"/>
          <w:shd w:val="clear" w:color="auto" w:fill="C5E0B3"/>
        </w:rPr>
        <w:t xml:space="preserve">第4天 </w:t>
      </w:r>
      <w:r w:rsidR="000A6DEE" w:rsidRPr="00E15FE5">
        <w:rPr>
          <w:rFonts w:ascii="微軟正黑體" w:eastAsia="微軟正黑體" w:hAnsi="微軟正黑體" w:cs="Microsoft YaHei" w:hint="eastAsia"/>
          <w:b/>
          <w:color w:val="000000"/>
          <w:sz w:val="28"/>
          <w:shd w:val="clear" w:color="auto" w:fill="C5E0B3"/>
        </w:rPr>
        <w:t>佛山</w:t>
      </w:r>
      <w:r w:rsidR="004F7502" w:rsidRPr="00E15FE5">
        <w:rPr>
          <w:rFonts w:ascii="微軟正黑體" w:eastAsia="微軟正黑體" w:hAnsi="微軟正黑體" w:cs="Microsoft YaHei" w:hint="eastAsia"/>
          <w:b/>
          <w:color w:val="000000"/>
          <w:kern w:val="0"/>
          <w:sz w:val="28"/>
          <w:shd w:val="clear" w:color="auto" w:fill="C5E0B3"/>
        </w:rPr>
        <w:t>→</w:t>
      </w:r>
      <w:r w:rsidR="000A6DEE" w:rsidRPr="00E15FE5">
        <w:rPr>
          <w:rFonts w:ascii="微軟正黑體" w:eastAsia="微軟正黑體" w:hAnsi="微軟正黑體" w:cs="Microsoft YaHei" w:hint="eastAsia"/>
          <w:b/>
          <w:color w:val="000000"/>
          <w:sz w:val="28"/>
          <w:shd w:val="clear" w:color="auto" w:fill="C5E0B3"/>
        </w:rPr>
        <w:t>順德</w:t>
      </w:r>
      <w:r w:rsidR="000A6DEE" w:rsidRPr="00E15FE5">
        <w:rPr>
          <w:rFonts w:ascii="微軟正黑體" w:eastAsia="微軟正黑體" w:hAnsi="微軟正黑體" w:cs="Microsoft YaHei" w:hint="eastAsia"/>
          <w:b/>
          <w:color w:val="000000"/>
          <w:kern w:val="0"/>
          <w:sz w:val="28"/>
          <w:shd w:val="clear" w:color="auto" w:fill="C5E0B3"/>
        </w:rPr>
        <w:t>→</w:t>
      </w:r>
      <w:r w:rsidR="000A6DEE" w:rsidRPr="00E15FE5">
        <w:rPr>
          <w:rFonts w:ascii="微軟正黑體" w:eastAsia="微軟正黑體" w:hAnsi="微軟正黑體" w:cs="Microsoft YaHei" w:hint="eastAsia"/>
          <w:b/>
          <w:color w:val="000000"/>
          <w:sz w:val="28"/>
          <w:shd w:val="clear" w:color="auto" w:fill="C5E0B3"/>
        </w:rPr>
        <w:t>順德大牌坊</w:t>
      </w:r>
      <w:r w:rsidR="004F238E" w:rsidRPr="00E15FE5">
        <w:rPr>
          <w:rFonts w:ascii="微軟正黑體" w:eastAsia="微軟正黑體" w:hAnsi="微軟正黑體" w:cs="Microsoft YaHei" w:hint="eastAsia"/>
          <w:b/>
          <w:color w:val="000000"/>
          <w:kern w:val="0"/>
          <w:sz w:val="28"/>
          <w:shd w:val="clear" w:color="auto" w:fill="C5E0B3"/>
        </w:rPr>
        <w:t>→</w:t>
      </w:r>
      <w:r w:rsidR="00D718C9" w:rsidRPr="00E15FE5">
        <w:rPr>
          <w:rFonts w:ascii="微軟正黑體" w:eastAsia="微軟正黑體" w:hAnsi="微軟正黑體" w:cs="Microsoft YaHei" w:hint="eastAsia"/>
          <w:b/>
          <w:color w:val="000000"/>
          <w:sz w:val="28"/>
          <w:shd w:val="clear" w:color="auto" w:fill="C5E0B3"/>
          <w:lang w:eastAsia="zh-TW"/>
        </w:rPr>
        <w:t>粵劇大觀園</w:t>
      </w:r>
      <w:r w:rsidR="000A6DEE" w:rsidRPr="00E15FE5">
        <w:rPr>
          <w:rFonts w:ascii="微軟正黑體" w:eastAsia="微軟正黑體" w:hAnsi="微軟正黑體" w:cs="Microsoft YaHei" w:hint="eastAsia"/>
          <w:b/>
          <w:color w:val="000000"/>
          <w:kern w:val="0"/>
          <w:sz w:val="28"/>
          <w:shd w:val="clear" w:color="auto" w:fill="C5E0B3"/>
        </w:rPr>
        <w:t>→</w:t>
      </w:r>
      <w:r w:rsidR="000A6DEE" w:rsidRPr="00E15FE5">
        <w:rPr>
          <w:rFonts w:ascii="微軟正黑體" w:eastAsia="微軟正黑體" w:hAnsi="微軟正黑體" w:cs="Microsoft YaHei" w:hint="eastAsia"/>
          <w:b/>
          <w:color w:val="000000"/>
          <w:sz w:val="28"/>
          <w:shd w:val="clear" w:color="auto" w:fill="C5E0B3"/>
        </w:rPr>
        <w:t>清暉園</w:t>
      </w:r>
      <w:r w:rsidR="004F238E" w:rsidRPr="00E15FE5">
        <w:rPr>
          <w:rFonts w:ascii="微軟正黑體" w:eastAsia="微軟正黑體" w:hAnsi="微軟正黑體" w:cs="Microsoft YaHei" w:hint="eastAsia"/>
          <w:b/>
          <w:color w:val="000000"/>
          <w:kern w:val="0"/>
          <w:sz w:val="28"/>
          <w:shd w:val="clear" w:color="auto" w:fill="C5E0B3"/>
        </w:rPr>
        <w:t>→</w:t>
      </w:r>
      <w:r w:rsidR="000A6DEE" w:rsidRPr="00E15FE5">
        <w:rPr>
          <w:rFonts w:ascii="微軟正黑體" w:eastAsia="微軟正黑體" w:hAnsi="微軟正黑體" w:cs="Microsoft YaHei" w:hint="eastAsia"/>
          <w:b/>
          <w:color w:val="000000"/>
          <w:sz w:val="28"/>
          <w:shd w:val="clear" w:color="auto" w:fill="C5E0B3"/>
        </w:rPr>
        <w:t>華蓋路步行街</w:t>
      </w:r>
      <w:r w:rsidR="00BB23EA" w:rsidRPr="00E15FE5">
        <w:rPr>
          <w:rFonts w:ascii="微軟正黑體" w:eastAsia="微軟正黑體" w:hAnsi="微軟正黑體" w:cs="Microsoft YaHei" w:hint="eastAsia"/>
          <w:b/>
          <w:color w:val="000000"/>
          <w:kern w:val="0"/>
          <w:sz w:val="22"/>
          <w:szCs w:val="20"/>
          <w:shd w:val="clear" w:color="auto" w:fill="C5E0B3"/>
          <w:lang w:eastAsia="zh-TW"/>
        </w:rPr>
        <w:t>(</w:t>
      </w:r>
      <w:r w:rsidR="00BB23EA" w:rsidRPr="00E15FE5">
        <w:rPr>
          <w:rFonts w:ascii="微軟正黑體" w:eastAsia="微軟正黑體" w:hAnsi="微軟正黑體" w:cs="Microsoft YaHei" w:hint="eastAsia"/>
          <w:b/>
          <w:color w:val="000000"/>
          <w:kern w:val="0"/>
          <w:sz w:val="22"/>
          <w:szCs w:val="20"/>
          <w:shd w:val="clear" w:color="auto" w:fill="C5E0B3"/>
        </w:rPr>
        <w:t>贈送雙皮奶</w:t>
      </w:r>
      <w:r w:rsidR="00BB23EA" w:rsidRPr="00E15FE5">
        <w:rPr>
          <w:rFonts w:ascii="微軟正黑體" w:eastAsia="微軟正黑體" w:hAnsi="微軟正黑體" w:cs="Microsoft YaHei" w:hint="eastAsia"/>
          <w:b/>
          <w:color w:val="000000"/>
          <w:kern w:val="0"/>
          <w:sz w:val="22"/>
          <w:szCs w:val="20"/>
          <w:shd w:val="clear" w:color="auto" w:fill="C5E0B3"/>
          <w:lang w:eastAsia="zh-TW"/>
        </w:rPr>
        <w:t>)</w:t>
      </w:r>
    </w:p>
    <w:p w14:paraId="0A2C4276" w14:textId="77777777" w:rsidR="002D59BD" w:rsidRDefault="0016158D" w:rsidP="00996C2B">
      <w:pPr>
        <w:tabs>
          <w:tab w:val="left" w:pos="4590"/>
        </w:tabs>
        <w:spacing w:line="320" w:lineRule="exact"/>
        <w:rPr>
          <w:rFonts w:ascii="微軟正黑體" w:eastAsia="DengXian" w:hAnsi="微軟正黑體" w:cs="NSimSun"/>
          <w:color w:val="000000"/>
          <w:sz w:val="24"/>
        </w:rPr>
      </w:pPr>
      <w:r>
        <w:rPr>
          <w:noProof/>
        </w:rPr>
        <w:pict w14:anchorId="78CB3DFA">
          <v:shape id="图片 23" o:spid="_x0000_s2052" type="#_x0000_t75" alt="" style="position:absolute;left:0;text-align:left;margin-left:0;margin-top:6.45pt;width:517.4pt;height:117.2pt;z-index:-251657728;visibility:visible;mso-wrap-edited:f;mso-width-percent:0;mso-height-percent:0;mso-width-percent:0;mso-height-percent:0" wrapcoords="-32 0 -32 21450 21600 21450 21600 0 -32 0">
            <v:imagedata r:id="rId20" o:title="" croptop="4339f" cropbottom="4392f" cropleft="752f" cropright="670f"/>
            <w10:wrap type="tight"/>
          </v:shape>
        </w:pict>
      </w:r>
      <w:r w:rsidR="002D59BD" w:rsidRPr="004F238E">
        <w:rPr>
          <w:rFonts w:ascii="微軟正黑體" w:eastAsia="微軟正黑體" w:hAnsi="微軟正黑體" w:cs="NSimSun" w:hint="eastAsia"/>
          <w:b/>
          <w:color w:val="000000"/>
          <w:sz w:val="24"/>
        </w:rPr>
        <w:t>【</w:t>
      </w:r>
      <w:r w:rsidR="000A6DEE" w:rsidRPr="004F238E">
        <w:rPr>
          <w:rFonts w:ascii="微軟正黑體" w:eastAsia="微軟正黑體" w:hAnsi="微軟正黑體" w:cs="NSimSun" w:hint="eastAsia"/>
          <w:b/>
          <w:color w:val="000000"/>
          <w:sz w:val="24"/>
        </w:rPr>
        <w:t>順德大牌坊</w:t>
      </w:r>
      <w:r w:rsidR="002D59BD" w:rsidRPr="004F238E">
        <w:rPr>
          <w:rFonts w:ascii="微軟正黑體" w:eastAsia="微軟正黑體" w:hAnsi="微軟正黑體" w:cs="NSimSun" w:hint="eastAsia"/>
          <w:b/>
          <w:color w:val="000000"/>
          <w:sz w:val="24"/>
        </w:rPr>
        <w:t>】</w:t>
      </w:r>
      <w:r w:rsidR="000A6DEE" w:rsidRPr="004F238E">
        <w:rPr>
          <w:rFonts w:ascii="微軟正黑體" w:eastAsia="微軟正黑體" w:hAnsi="微軟正黑體" w:cs="NSimSun" w:hint="eastAsia"/>
          <w:color w:val="000000"/>
          <w:sz w:val="24"/>
        </w:rPr>
        <w:t>建於2002年，為三跨式巨型中式牌坊，整座牌坊寬88米，總高度38米，基座厚3米，主跨35米，整座牌樓重1.4萬噸，為亞洲最大牌坊。牌坊正反兩面拱門之間有16條用大理石雕琢而成的龍柱，單條重量就達25噸，全部在門樓頂上用螺絲栓緊倒掛，營造出淩空而下巧奪天工的氣勢。其規模之大，造型之雄偉，圖案之華麗，石藝之精湛均為國內外所罕見，因此享有中華第一牌坊的美譽。</w:t>
      </w:r>
    </w:p>
    <w:p w14:paraId="5EFE6333" w14:textId="77777777" w:rsidR="004F238E" w:rsidRPr="004F238E" w:rsidRDefault="004F238E" w:rsidP="00996C2B">
      <w:pPr>
        <w:tabs>
          <w:tab w:val="left" w:pos="4590"/>
        </w:tabs>
        <w:spacing w:line="320" w:lineRule="exact"/>
        <w:rPr>
          <w:rFonts w:ascii="微軟正黑體" w:eastAsia="DengXian" w:hAnsi="微軟正黑體" w:cs="NSimSun" w:hint="eastAsia"/>
          <w:color w:val="000000"/>
          <w:sz w:val="24"/>
        </w:rPr>
      </w:pPr>
      <w:r w:rsidRPr="004F238E">
        <w:rPr>
          <w:rFonts w:ascii="微軟正黑體" w:eastAsia="微軟正黑體" w:hAnsi="微軟正黑體" w:cs="NSimSun" w:hint="eastAsia"/>
          <w:b/>
          <w:color w:val="000000"/>
          <w:sz w:val="24"/>
        </w:rPr>
        <w:t>【</w:t>
      </w:r>
      <w:r w:rsidR="00D718C9" w:rsidRPr="00D718C9">
        <w:rPr>
          <w:rFonts w:ascii="微軟正黑體" w:eastAsia="微軟正黑體" w:hAnsi="微軟正黑體" w:cs="NSimSun" w:hint="eastAsia"/>
          <w:b/>
          <w:color w:val="000000"/>
          <w:sz w:val="24"/>
        </w:rPr>
        <w:t>粵劇大觀園</w:t>
      </w:r>
      <w:r w:rsidRPr="004F238E">
        <w:rPr>
          <w:rFonts w:ascii="微軟正黑體" w:eastAsia="微軟正黑體" w:hAnsi="微軟正黑體" w:cs="NSimSun" w:hint="eastAsia"/>
          <w:b/>
          <w:color w:val="000000"/>
          <w:sz w:val="24"/>
        </w:rPr>
        <w:t>】</w:t>
      </w:r>
      <w:r w:rsidR="00D718C9" w:rsidRPr="00D718C9">
        <w:rPr>
          <w:rFonts w:ascii="微軟正黑體" w:eastAsia="微軟正黑體" w:hAnsi="微軟正黑體" w:cs="NSimSun" w:hint="eastAsia"/>
          <w:color w:val="000000"/>
          <w:sz w:val="24"/>
          <w:lang w:eastAsia="zh-TW"/>
        </w:rPr>
        <w:t>粵劇大觀園修建於佛山順德的順峰山牌坊西側所在的桂海芳叢景區內，從原先的“桂海芳叢”提升改造而來，</w:t>
      </w:r>
      <w:r w:rsidR="00D718C9" w:rsidRPr="00D718C9">
        <w:rPr>
          <w:rFonts w:ascii="微軟正黑體" w:eastAsia="微軟正黑體" w:hAnsi="微軟正黑體" w:cs="NSimSun"/>
          <w:color w:val="000000"/>
          <w:sz w:val="24"/>
          <w:lang w:eastAsia="zh-TW"/>
        </w:rPr>
        <w:t>2019</w:t>
      </w:r>
      <w:r w:rsidR="00D718C9" w:rsidRPr="00D718C9">
        <w:rPr>
          <w:rFonts w:ascii="微軟正黑體" w:eastAsia="微軟正黑體" w:hAnsi="微軟正黑體" w:cs="NSimSun" w:hint="eastAsia"/>
          <w:color w:val="000000"/>
          <w:sz w:val="24"/>
          <w:lang w:eastAsia="zh-TW"/>
        </w:rPr>
        <w:t>年</w:t>
      </w:r>
      <w:r w:rsidR="00D718C9" w:rsidRPr="00D718C9">
        <w:rPr>
          <w:rFonts w:ascii="微軟正黑體" w:eastAsia="微軟正黑體" w:hAnsi="微軟正黑體" w:cs="NSimSun"/>
          <w:color w:val="000000"/>
          <w:sz w:val="24"/>
          <w:lang w:eastAsia="zh-TW"/>
        </w:rPr>
        <w:t>10</w:t>
      </w:r>
      <w:r w:rsidR="00D718C9" w:rsidRPr="00D718C9">
        <w:rPr>
          <w:rFonts w:ascii="微軟正黑體" w:eastAsia="微軟正黑體" w:hAnsi="微軟正黑體" w:cs="NSimSun" w:hint="eastAsia"/>
          <w:color w:val="000000"/>
          <w:sz w:val="24"/>
          <w:lang w:eastAsia="zh-TW"/>
        </w:rPr>
        <w:t>月正式開門迎客。園區內的</w:t>
      </w:r>
      <w:r w:rsidR="00D718C9" w:rsidRPr="00D718C9">
        <w:rPr>
          <w:rFonts w:ascii="微軟正黑體" w:eastAsia="微軟正黑體" w:hAnsi="微軟正黑體" w:cs="NSimSun"/>
          <w:color w:val="000000"/>
          <w:sz w:val="24"/>
          <w:lang w:eastAsia="zh-TW"/>
        </w:rPr>
        <w:t>10</w:t>
      </w:r>
      <w:r w:rsidR="00D718C9" w:rsidRPr="00D718C9">
        <w:rPr>
          <w:rFonts w:ascii="微軟正黑體" w:eastAsia="微軟正黑體" w:hAnsi="微軟正黑體" w:cs="NSimSun" w:hint="eastAsia"/>
          <w:color w:val="000000"/>
          <w:sz w:val="24"/>
          <w:lang w:eastAsia="zh-TW"/>
        </w:rPr>
        <w:t>棟獨立園林建築，圍湖而建，總面積近</w:t>
      </w:r>
      <w:r w:rsidR="00D718C9" w:rsidRPr="00D718C9">
        <w:rPr>
          <w:rFonts w:ascii="微軟正黑體" w:eastAsia="微軟正黑體" w:hAnsi="微軟正黑體" w:cs="NSimSun"/>
          <w:color w:val="000000"/>
          <w:sz w:val="24"/>
          <w:lang w:eastAsia="zh-TW"/>
        </w:rPr>
        <w:t>3000</w:t>
      </w:r>
      <w:r w:rsidR="00D718C9" w:rsidRPr="00D718C9">
        <w:rPr>
          <w:rFonts w:ascii="微軟正黑體" w:eastAsia="微軟正黑體" w:hAnsi="微軟正黑體" w:cs="NSimSun" w:hint="eastAsia"/>
          <w:color w:val="000000"/>
          <w:sz w:val="24"/>
          <w:lang w:eastAsia="zh-TW"/>
        </w:rPr>
        <w:t>平方米，展覽陳列區域占約</w:t>
      </w:r>
      <w:r w:rsidR="00D718C9" w:rsidRPr="00D718C9">
        <w:rPr>
          <w:rFonts w:ascii="微軟正黑體" w:eastAsia="微軟正黑體" w:hAnsi="微軟正黑體" w:cs="NSimSun"/>
          <w:color w:val="000000"/>
          <w:sz w:val="24"/>
          <w:lang w:eastAsia="zh-TW"/>
        </w:rPr>
        <w:t>1/3</w:t>
      </w:r>
      <w:r w:rsidR="00D718C9" w:rsidRPr="00D718C9">
        <w:rPr>
          <w:rFonts w:ascii="微軟正黑體" w:eastAsia="微軟正黑體" w:hAnsi="微軟正黑體" w:cs="NSimSun" w:hint="eastAsia"/>
          <w:color w:val="000000"/>
          <w:sz w:val="24"/>
          <w:lang w:eastAsia="zh-TW"/>
        </w:rPr>
        <w:t>，展覽粵劇的服飾道具，普及曲藝小知識，介紹粵劇名伶名曲等。</w:t>
      </w:r>
    </w:p>
    <w:p w14:paraId="603071CE" w14:textId="77777777" w:rsidR="007B1FCE" w:rsidRPr="004F238E" w:rsidRDefault="002D59BD" w:rsidP="00996C2B">
      <w:pPr>
        <w:tabs>
          <w:tab w:val="left" w:pos="4590"/>
        </w:tabs>
        <w:spacing w:line="320" w:lineRule="exact"/>
        <w:rPr>
          <w:rFonts w:ascii="微軟正黑體" w:eastAsia="DengXian" w:hAnsi="微軟正黑體" w:cs="NSimSun"/>
          <w:color w:val="000000"/>
          <w:sz w:val="24"/>
        </w:rPr>
      </w:pPr>
      <w:r w:rsidRPr="004F238E">
        <w:rPr>
          <w:rFonts w:ascii="微軟正黑體" w:eastAsia="微軟正黑體" w:hAnsi="微軟正黑體" w:cs="NSimSun" w:hint="eastAsia"/>
          <w:b/>
          <w:color w:val="000000"/>
          <w:sz w:val="24"/>
        </w:rPr>
        <w:t>【</w:t>
      </w:r>
      <w:r w:rsidR="000A6DEE" w:rsidRPr="004F238E">
        <w:rPr>
          <w:rFonts w:ascii="微軟正黑體" w:eastAsia="微軟正黑體" w:hAnsi="微軟正黑體" w:cs="NSimSun" w:hint="eastAsia"/>
          <w:b/>
          <w:color w:val="000000"/>
          <w:sz w:val="24"/>
        </w:rPr>
        <w:t>清暉園</w:t>
      </w:r>
      <w:r w:rsidRPr="004F238E">
        <w:rPr>
          <w:rFonts w:ascii="微軟正黑體" w:eastAsia="微軟正黑體" w:hAnsi="微軟正黑體" w:cs="NSimSun" w:hint="eastAsia"/>
          <w:b/>
          <w:color w:val="000000"/>
          <w:sz w:val="24"/>
        </w:rPr>
        <w:t>】</w:t>
      </w:r>
      <w:r w:rsidR="000A6DEE" w:rsidRPr="004F238E">
        <w:rPr>
          <w:rFonts w:ascii="微軟正黑體" w:eastAsia="微軟正黑體" w:hAnsi="微軟正黑體" w:cs="NSimSun" w:hint="eastAsia"/>
          <w:color w:val="000000"/>
          <w:sz w:val="24"/>
        </w:rPr>
        <w:t>我國南方古典園林藝術的傑作，素有嶺南四大名園之一的盛譽，全園構築精巧，佈局緊湊。建築藝術頗高，蔚為壯觀，建築物形式輕巧靈活，雅讀樸素，庭園空間主次分明，結構清晰。整個園林以盡顯嶺南庭院雅致古樸的風格而著稱，並且兼備嶺南建築與江南園林的特色。現有的清暉園，集明清文化、嶺南古園林建築、江南園林藝術、珠江三角水鄉特色於一體，是一個如詩如畫，如夢幻似仙境的迷人勝地。園取名“清暉”，意為和煦普照之日光，喻父母之恩德</w:t>
      </w:r>
      <w:r w:rsidR="00996C2B">
        <w:rPr>
          <w:rFonts w:ascii="微軟正黑體" w:eastAsia="微軟正黑體" w:hAnsi="微軟正黑體" w:cs="NSimSun" w:hint="eastAsia"/>
          <w:color w:val="000000"/>
          <w:sz w:val="24"/>
        </w:rPr>
        <w:t>。</w:t>
      </w:r>
    </w:p>
    <w:p w14:paraId="3D8ADF00" w14:textId="77777777" w:rsidR="007B1FCE" w:rsidRPr="004F238E" w:rsidRDefault="0004766D" w:rsidP="00996C2B">
      <w:pPr>
        <w:tabs>
          <w:tab w:val="left" w:pos="4590"/>
        </w:tabs>
        <w:spacing w:line="320" w:lineRule="exact"/>
        <w:rPr>
          <w:rFonts w:ascii="微軟正黑體" w:eastAsia="DengXian" w:hAnsi="微軟正黑體" w:cs="NSimSun"/>
          <w:color w:val="000000"/>
          <w:kern w:val="0"/>
          <w:sz w:val="24"/>
        </w:rPr>
      </w:pPr>
      <w:r w:rsidRPr="00996C2B">
        <w:rPr>
          <w:rFonts w:ascii="微軟正黑體" w:eastAsia="微軟正黑體" w:hAnsi="微軟正黑體" w:cs="NSimSun" w:hint="eastAsia"/>
          <w:b/>
          <w:bCs/>
          <w:color w:val="000000"/>
          <w:kern w:val="0"/>
          <w:sz w:val="24"/>
        </w:rPr>
        <w:t>【</w:t>
      </w:r>
      <w:r w:rsidR="000A6DEE" w:rsidRPr="00996C2B">
        <w:rPr>
          <w:rFonts w:ascii="微軟正黑體" w:eastAsia="微軟正黑體" w:hAnsi="微軟正黑體" w:cs="NSimSun" w:hint="eastAsia"/>
          <w:b/>
          <w:bCs/>
          <w:color w:val="000000"/>
          <w:kern w:val="0"/>
          <w:sz w:val="24"/>
        </w:rPr>
        <w:t>華蓋路步行街</w:t>
      </w:r>
      <w:r w:rsidR="00BB23EA" w:rsidRPr="00BB23EA">
        <w:rPr>
          <w:rFonts w:ascii="微軟正黑體" w:eastAsia="微軟正黑體" w:hAnsi="微軟正黑體" w:cs="NSimSun" w:hint="eastAsia"/>
          <w:b/>
          <w:bCs/>
          <w:color w:val="000000"/>
          <w:kern w:val="0"/>
          <w:sz w:val="20"/>
          <w:szCs w:val="20"/>
        </w:rPr>
        <w:t>(贈送雙皮奶)</w:t>
      </w:r>
      <w:r w:rsidRPr="00996C2B">
        <w:rPr>
          <w:rFonts w:ascii="微軟正黑體" w:eastAsia="微軟正黑體" w:hAnsi="微軟正黑體" w:cs="NSimSun" w:hint="eastAsia"/>
          <w:b/>
          <w:bCs/>
          <w:color w:val="000000"/>
          <w:kern w:val="0"/>
          <w:sz w:val="24"/>
        </w:rPr>
        <w:t>】</w:t>
      </w:r>
      <w:r w:rsidR="007B1FCE" w:rsidRPr="004F238E">
        <w:rPr>
          <w:rFonts w:ascii="微軟正黑體" w:eastAsia="微軟正黑體" w:hAnsi="微軟正黑體" w:cs="NSimSun" w:hint="eastAsia"/>
          <w:color w:val="000000"/>
          <w:kern w:val="0"/>
          <w:sz w:val="24"/>
        </w:rPr>
        <w:t>步行街街道兩旁為明末清初騎樓特色的嶺南西洋建築，主色調為粉黃、粉綠、粉藍。彩色的騎樓，老字型大小的民信雙皮奶店。該步行街全程兩公里，街內設有國際名牌連鎖店數百家，主要經營服飾，兼有百貨、小吃，是逛街購物的好地方。</w:t>
      </w:r>
    </w:p>
    <w:p w14:paraId="1399E3CF" w14:textId="77777777" w:rsidR="0004766D" w:rsidRPr="004F238E" w:rsidRDefault="0004766D" w:rsidP="00996C2B">
      <w:pPr>
        <w:widowControl/>
        <w:spacing w:line="320" w:lineRule="exact"/>
        <w:rPr>
          <w:rFonts w:ascii="微軟正黑體" w:eastAsia="微軟正黑體" w:hAnsi="微軟正黑體" w:cs="NSimSun"/>
          <w:b/>
          <w:color w:val="000000"/>
          <w:kern w:val="0"/>
          <w:sz w:val="24"/>
        </w:rPr>
      </w:pPr>
      <w:r w:rsidRPr="004F238E">
        <w:rPr>
          <w:rFonts w:ascii="微軟正黑體" w:eastAsia="微軟正黑體" w:hAnsi="微軟正黑體" w:cs="NSimSun" w:hint="eastAsia"/>
          <w:b/>
          <w:color w:val="000000"/>
          <w:kern w:val="0"/>
          <w:sz w:val="24"/>
        </w:rPr>
        <w:t>早餐：酒店內</w:t>
      </w:r>
      <w:r w:rsidRPr="004F238E">
        <w:rPr>
          <w:rFonts w:ascii="微軟正黑體" w:eastAsia="微軟正黑體" w:hAnsi="微軟正黑體" w:cs="NSimSun"/>
          <w:b/>
          <w:color w:val="000000"/>
          <w:kern w:val="0"/>
          <w:sz w:val="24"/>
        </w:rPr>
        <w:t xml:space="preserve">    </w:t>
      </w:r>
      <w:r w:rsidRPr="004F238E">
        <w:rPr>
          <w:rFonts w:ascii="微軟正黑體" w:eastAsia="微軟正黑體" w:hAnsi="微軟正黑體" w:cs="NSimSun" w:hint="eastAsia"/>
          <w:b/>
          <w:color w:val="000000"/>
          <w:kern w:val="0"/>
          <w:sz w:val="24"/>
        </w:rPr>
        <w:t>午餐：</w:t>
      </w:r>
      <w:r w:rsidR="007B1FCE" w:rsidRPr="004F238E">
        <w:rPr>
          <w:rFonts w:ascii="微軟正黑體" w:eastAsia="微軟正黑體" w:hAnsi="微軟正黑體" w:cs="NSimSun" w:hint="eastAsia"/>
          <w:b/>
          <w:color w:val="000000"/>
          <w:kern w:val="0"/>
          <w:sz w:val="24"/>
        </w:rPr>
        <w:t xml:space="preserve">非遺老店黃但記120 </w:t>
      </w:r>
      <w:r w:rsidRPr="004F238E">
        <w:rPr>
          <w:rFonts w:ascii="微軟正黑體" w:eastAsia="微軟正黑體" w:hAnsi="微軟正黑體" w:cs="NSimSun"/>
          <w:b/>
          <w:color w:val="000000"/>
          <w:kern w:val="0"/>
          <w:sz w:val="24"/>
        </w:rPr>
        <w:t xml:space="preserve">    </w:t>
      </w:r>
      <w:r w:rsidRPr="004F238E">
        <w:rPr>
          <w:rFonts w:ascii="微軟正黑體" w:eastAsia="微軟正黑體" w:hAnsi="微軟正黑體" w:cs="NSimSun" w:hint="eastAsia"/>
          <w:b/>
          <w:color w:val="000000"/>
          <w:kern w:val="0"/>
          <w:sz w:val="24"/>
        </w:rPr>
        <w:t>晚餐：</w:t>
      </w:r>
      <w:r w:rsidR="007B1FCE" w:rsidRPr="004F238E">
        <w:rPr>
          <w:rFonts w:ascii="微軟正黑體" w:eastAsia="微軟正黑體" w:hAnsi="微軟正黑體" w:cs="NSimSun" w:hint="eastAsia"/>
          <w:b/>
          <w:color w:val="000000"/>
          <w:kern w:val="0"/>
          <w:sz w:val="24"/>
        </w:rPr>
        <w:t>毋米粥火鍋120</w:t>
      </w:r>
    </w:p>
    <w:p w14:paraId="11C549C1" w14:textId="77777777" w:rsidR="0004766D" w:rsidRPr="004F238E" w:rsidRDefault="0004766D" w:rsidP="00996C2B">
      <w:pPr>
        <w:widowControl/>
        <w:spacing w:line="320" w:lineRule="exact"/>
        <w:rPr>
          <w:rFonts w:ascii="微軟正黑體" w:eastAsia="微軟正黑體" w:hAnsi="微軟正黑體" w:cs="NSimSun" w:hint="eastAsia"/>
          <w:b/>
          <w:color w:val="000000"/>
          <w:kern w:val="0"/>
          <w:sz w:val="24"/>
        </w:rPr>
      </w:pPr>
      <w:r w:rsidRPr="004F238E">
        <w:rPr>
          <w:rFonts w:ascii="微軟正黑體" w:eastAsia="微軟正黑體" w:hAnsi="微軟正黑體" w:cs="NSimSun" w:hint="eastAsia"/>
          <w:b/>
          <w:color w:val="000000"/>
          <w:kern w:val="0"/>
          <w:sz w:val="24"/>
        </w:rPr>
        <w:t>住宿：</w:t>
      </w:r>
      <w:r w:rsidR="007B1FCE" w:rsidRPr="004F238E">
        <w:rPr>
          <w:rFonts w:ascii="微軟正黑體" w:eastAsia="微軟正黑體" w:hAnsi="微軟正黑體" w:cs="NSimSun" w:hint="eastAsia"/>
          <w:b/>
          <w:color w:val="000000"/>
          <w:kern w:val="0"/>
          <w:sz w:val="24"/>
        </w:rPr>
        <w:t>順德</w:t>
      </w:r>
      <w:r w:rsidR="007B1FCE" w:rsidRPr="004F238E">
        <w:rPr>
          <w:rFonts w:ascii="微軟正黑體" w:eastAsia="微軟正黑體" w:hAnsi="微軟正黑體" w:cs="NSimSun" w:hint="eastAsia"/>
          <w:b/>
          <w:color w:val="000000"/>
          <w:kern w:val="0"/>
          <w:sz w:val="24"/>
          <w:lang w:eastAsia="zh-TW"/>
        </w:rPr>
        <w:t xml:space="preserve"> </w:t>
      </w:r>
      <w:r w:rsidR="00C30491" w:rsidRPr="004F238E">
        <w:rPr>
          <w:rFonts w:ascii="微軟正黑體" w:eastAsia="微軟正黑體" w:hAnsi="微軟正黑體" w:cs="NSimSun" w:hint="eastAsia"/>
          <w:b/>
          <w:color w:val="000000"/>
          <w:sz w:val="24"/>
        </w:rPr>
        <w:t>在地品牌</w:t>
      </w:r>
      <w:r w:rsidR="00C30491" w:rsidRPr="004F238E">
        <w:rPr>
          <w:rFonts w:ascii="微軟正黑體" w:eastAsia="微軟正黑體" w:hAnsi="微軟正黑體" w:cs="NSimSun" w:hint="eastAsia"/>
          <w:b/>
          <w:color w:val="000000"/>
          <w:sz w:val="24"/>
          <w:lang w:eastAsia="zh-TW"/>
        </w:rPr>
        <w:t xml:space="preserve"> </w:t>
      </w:r>
      <w:r w:rsidR="00C30491" w:rsidRPr="004F238E">
        <w:rPr>
          <w:rFonts w:ascii="微軟正黑體" w:eastAsia="微軟正黑體" w:hAnsi="微軟正黑體" w:cs="NSimSun" w:hint="eastAsia"/>
          <w:b/>
          <w:color w:val="000000"/>
          <w:sz w:val="24"/>
        </w:rPr>
        <w:t>準</w:t>
      </w:r>
      <w:r w:rsidR="00C30491" w:rsidRPr="004F238E">
        <w:rPr>
          <w:rFonts w:ascii="微軟正黑體" w:eastAsia="微軟正黑體" w:hAnsi="微軟正黑體" w:cs="NSimSun" w:hint="eastAsia"/>
          <w:b/>
          <w:color w:val="000000"/>
          <w:sz w:val="24"/>
          <w:lang w:eastAsia="zh-TW"/>
        </w:rPr>
        <w:t>5</w:t>
      </w:r>
      <w:r w:rsidR="007B1FCE" w:rsidRPr="004F238E">
        <w:rPr>
          <w:rFonts w:ascii="微軟正黑體" w:eastAsia="微軟正黑體" w:hAnsi="微軟正黑體" w:cs="NSimSun" w:hint="eastAsia"/>
          <w:b/>
          <w:color w:val="000000"/>
          <w:kern w:val="0"/>
          <w:sz w:val="24"/>
          <w:lang w:eastAsia="zh-TW"/>
        </w:rPr>
        <w:t xml:space="preserve"> </w:t>
      </w:r>
      <w:r w:rsidR="007B1FCE" w:rsidRPr="004F238E">
        <w:rPr>
          <w:rFonts w:ascii="微軟正黑體" w:eastAsia="微軟正黑體" w:hAnsi="微軟正黑體" w:cs="NSimSun" w:hint="eastAsia"/>
          <w:b/>
          <w:color w:val="000000"/>
          <w:kern w:val="0"/>
          <w:sz w:val="24"/>
        </w:rPr>
        <w:t>戴斯溫德姆酒店清暉園店</w:t>
      </w:r>
      <w:r w:rsidR="007B1FCE" w:rsidRPr="004F238E">
        <w:rPr>
          <w:rFonts w:ascii="微軟正黑體" w:eastAsia="微軟正黑體" w:hAnsi="微軟正黑體" w:cs="NSimSun" w:hint="eastAsia"/>
          <w:b/>
          <w:color w:val="000000"/>
          <w:kern w:val="0"/>
          <w:sz w:val="24"/>
          <w:lang w:eastAsia="zh-TW"/>
        </w:rPr>
        <w:t xml:space="preserve"> </w:t>
      </w:r>
      <w:r w:rsidR="007B1FCE" w:rsidRPr="004F238E">
        <w:rPr>
          <w:rFonts w:ascii="微軟正黑體" w:eastAsia="微軟正黑體" w:hAnsi="微軟正黑體" w:cs="NSimSun" w:hint="eastAsia"/>
          <w:b/>
          <w:color w:val="000000"/>
          <w:kern w:val="0"/>
          <w:sz w:val="24"/>
        </w:rPr>
        <w:t>或</w:t>
      </w:r>
      <w:r w:rsidR="007B1FCE" w:rsidRPr="004F238E">
        <w:rPr>
          <w:rFonts w:ascii="微軟正黑體" w:eastAsia="微軟正黑體" w:hAnsi="微軟正黑體" w:cs="NSimSun" w:hint="eastAsia"/>
          <w:b/>
          <w:color w:val="000000"/>
          <w:kern w:val="0"/>
          <w:sz w:val="24"/>
          <w:lang w:eastAsia="zh-TW"/>
        </w:rPr>
        <w:t xml:space="preserve"> </w:t>
      </w:r>
      <w:r w:rsidR="007B1FCE" w:rsidRPr="004F238E">
        <w:rPr>
          <w:rFonts w:ascii="微軟正黑體" w:eastAsia="微軟正黑體" w:hAnsi="微軟正黑體" w:cs="NSimSun" w:hint="eastAsia"/>
          <w:b/>
          <w:color w:val="000000"/>
          <w:kern w:val="0"/>
          <w:sz w:val="24"/>
        </w:rPr>
        <w:t>陳村希爾頓歡朋酒店</w:t>
      </w:r>
      <w:r w:rsidR="002D59BD" w:rsidRPr="004F238E">
        <w:rPr>
          <w:rFonts w:ascii="微軟正黑體" w:eastAsia="微軟正黑體" w:hAnsi="微軟正黑體" w:cs="NSimSun" w:hint="eastAsia"/>
          <w:b/>
          <w:color w:val="000000"/>
          <w:kern w:val="0"/>
          <w:sz w:val="24"/>
        </w:rPr>
        <w:t xml:space="preserve">  </w:t>
      </w:r>
      <w:r w:rsidR="002D59BD" w:rsidRPr="004F238E">
        <w:rPr>
          <w:rFonts w:ascii="微軟正黑體" w:eastAsia="微軟正黑體" w:hAnsi="微軟正黑體" w:cs="NSimSun" w:hint="eastAsia"/>
          <w:b/>
          <w:color w:val="000000"/>
          <w:sz w:val="24"/>
        </w:rPr>
        <w:t>或同級</w:t>
      </w:r>
    </w:p>
    <w:p w14:paraId="58AB2483" w14:textId="77777777" w:rsidR="0004766D" w:rsidRPr="004F238E" w:rsidRDefault="0004766D" w:rsidP="00996C2B">
      <w:pPr>
        <w:pStyle w:val="a3"/>
        <w:spacing w:line="320" w:lineRule="exact"/>
        <w:jc w:val="both"/>
        <w:rPr>
          <w:rFonts w:ascii="微軟正黑體" w:eastAsia="微軟正黑體" w:hAnsi="微軟正黑體" w:cs="NSimSun" w:hint="eastAsia"/>
          <w:b/>
          <w:color w:val="000000"/>
          <w:sz w:val="24"/>
          <w:szCs w:val="24"/>
        </w:rPr>
      </w:pPr>
    </w:p>
    <w:p w14:paraId="38A4A6A8" w14:textId="77777777" w:rsidR="00BD4FF1" w:rsidRPr="00DA67D5" w:rsidRDefault="0016158D" w:rsidP="002D59BD">
      <w:pPr>
        <w:pStyle w:val="a3"/>
        <w:spacing w:line="440" w:lineRule="exact"/>
        <w:jc w:val="left"/>
        <w:rPr>
          <w:rFonts w:ascii="微軟正黑體" w:eastAsia="微軟正黑體" w:hAnsi="微軟正黑體" w:cs="Microsoft YaHei" w:hint="eastAsia"/>
          <w:b/>
          <w:color w:val="000000"/>
          <w:kern w:val="0"/>
          <w:sz w:val="28"/>
          <w:szCs w:val="24"/>
          <w:shd w:val="clear" w:color="auto" w:fill="B6DDE8"/>
        </w:rPr>
      </w:pPr>
      <w:r w:rsidRPr="00E15FE5">
        <w:rPr>
          <w:noProof/>
          <w:shd w:val="clear" w:color="auto" w:fill="C5E0B3"/>
        </w:rPr>
        <w:pict w14:anchorId="728127C2">
          <v:shape id="圖片 1" o:spid="_x0000_s2051" type="#_x0000_t75" alt="" style="position:absolute;margin-left:0;margin-top:49.15pt;width:517.4pt;height:121.85pt;z-index:-251656704;visibility:visible;mso-wrap-edited:f;mso-width-percent:0;mso-height-percent:0;mso-width-percent:0;mso-height-percent:0" wrapcoords="-34 0 -34 21447 21600 21447 21600 0 -34 0">
            <v:imagedata r:id="rId21" o:title=""/>
            <w10:wrap type="tight"/>
          </v:shape>
        </w:pict>
      </w:r>
      <w:r w:rsidR="0004766D" w:rsidRPr="00E15FE5">
        <w:rPr>
          <w:rFonts w:ascii="微軟正黑體" w:eastAsia="微軟正黑體" w:hAnsi="微軟正黑體" w:cs="Microsoft YaHei" w:hint="eastAsia"/>
          <w:b/>
          <w:color w:val="000000"/>
          <w:kern w:val="0"/>
          <w:sz w:val="28"/>
          <w:szCs w:val="24"/>
          <w:shd w:val="clear" w:color="auto" w:fill="C5E0B3"/>
        </w:rPr>
        <w:t xml:space="preserve">第5天 </w:t>
      </w:r>
      <w:r w:rsidR="007B1FCE" w:rsidRPr="00E15FE5">
        <w:rPr>
          <w:rFonts w:ascii="微軟正黑體" w:eastAsia="微軟正黑體" w:hAnsi="微軟正黑體" w:cs="Microsoft YaHei" w:hint="eastAsia"/>
          <w:b/>
          <w:color w:val="000000"/>
          <w:kern w:val="0"/>
          <w:sz w:val="28"/>
          <w:szCs w:val="24"/>
          <w:shd w:val="clear" w:color="auto" w:fill="C5E0B3"/>
        </w:rPr>
        <w:t>順德</w:t>
      </w:r>
      <w:r w:rsidR="004F7502" w:rsidRPr="00E15FE5">
        <w:rPr>
          <w:rFonts w:ascii="微軟正黑體" w:eastAsia="微軟正黑體" w:hAnsi="微軟正黑體" w:cs="Microsoft YaHei" w:hint="eastAsia"/>
          <w:b/>
          <w:color w:val="000000"/>
          <w:kern w:val="0"/>
          <w:sz w:val="28"/>
          <w:szCs w:val="24"/>
          <w:shd w:val="clear" w:color="auto" w:fill="C5E0B3"/>
        </w:rPr>
        <w:t>→</w:t>
      </w:r>
      <w:r w:rsidR="007B1FCE" w:rsidRPr="00E15FE5">
        <w:rPr>
          <w:rFonts w:ascii="微軟正黑體" w:eastAsia="微軟正黑體" w:hAnsi="微軟正黑體" w:cs="Microsoft YaHei" w:hint="eastAsia"/>
          <w:b/>
          <w:color w:val="000000"/>
          <w:kern w:val="0"/>
          <w:sz w:val="28"/>
          <w:szCs w:val="24"/>
          <w:shd w:val="clear" w:color="auto" w:fill="C5E0B3"/>
        </w:rPr>
        <w:t>碧江金樓</w:t>
      </w:r>
      <w:r w:rsidR="004F7502" w:rsidRPr="00E15FE5">
        <w:rPr>
          <w:rFonts w:ascii="微軟正黑體" w:eastAsia="微軟正黑體" w:hAnsi="微軟正黑體" w:cs="Microsoft YaHei" w:hint="eastAsia"/>
          <w:b/>
          <w:color w:val="000000"/>
          <w:kern w:val="0"/>
          <w:sz w:val="28"/>
          <w:szCs w:val="24"/>
          <w:shd w:val="clear" w:color="auto" w:fill="C5E0B3"/>
        </w:rPr>
        <w:t>→</w:t>
      </w:r>
      <w:r w:rsidR="007B1FCE" w:rsidRPr="00E15FE5">
        <w:rPr>
          <w:rFonts w:ascii="微軟正黑體" w:eastAsia="微軟正黑體" w:hAnsi="微軟正黑體" w:cs="Microsoft YaHei" w:hint="eastAsia"/>
          <w:b/>
          <w:color w:val="000000"/>
          <w:kern w:val="0"/>
          <w:sz w:val="28"/>
          <w:szCs w:val="24"/>
          <w:shd w:val="clear" w:color="auto" w:fill="C5E0B3"/>
        </w:rPr>
        <w:t>江門</w:t>
      </w:r>
      <w:r w:rsidR="004F7502" w:rsidRPr="00E15FE5">
        <w:rPr>
          <w:rFonts w:ascii="微軟正黑體" w:eastAsia="微軟正黑體" w:hAnsi="微軟正黑體" w:cs="Microsoft YaHei" w:hint="eastAsia"/>
          <w:b/>
          <w:color w:val="000000"/>
          <w:kern w:val="0"/>
          <w:sz w:val="28"/>
          <w:szCs w:val="24"/>
          <w:shd w:val="clear" w:color="auto" w:fill="C5E0B3"/>
        </w:rPr>
        <w:t>→</w:t>
      </w:r>
      <w:r w:rsidR="007B1FCE" w:rsidRPr="00E15FE5">
        <w:rPr>
          <w:rFonts w:ascii="微軟正黑體" w:eastAsia="微軟正黑體" w:hAnsi="微軟正黑體" w:cs="Microsoft YaHei" w:hint="eastAsia"/>
          <w:b/>
          <w:color w:val="000000"/>
          <w:kern w:val="0"/>
          <w:sz w:val="28"/>
          <w:szCs w:val="24"/>
          <w:shd w:val="clear" w:color="auto" w:fill="C5E0B3"/>
        </w:rPr>
        <w:t>三十三墟街</w:t>
      </w:r>
      <w:r w:rsidR="004F7502" w:rsidRPr="00E15FE5">
        <w:rPr>
          <w:rFonts w:ascii="微軟正黑體" w:eastAsia="微軟正黑體" w:hAnsi="微軟正黑體" w:cs="Microsoft YaHei" w:hint="eastAsia"/>
          <w:b/>
          <w:color w:val="000000"/>
          <w:kern w:val="0"/>
          <w:sz w:val="28"/>
          <w:szCs w:val="24"/>
          <w:shd w:val="clear" w:color="auto" w:fill="C5E0B3"/>
        </w:rPr>
        <w:t>→</w:t>
      </w:r>
      <w:r w:rsidR="007B1FCE" w:rsidRPr="00E15FE5">
        <w:rPr>
          <w:rFonts w:ascii="微軟正黑體" w:eastAsia="微軟正黑體" w:hAnsi="微軟正黑體" w:cs="Microsoft YaHei" w:hint="eastAsia"/>
          <w:b/>
          <w:color w:val="000000"/>
          <w:kern w:val="0"/>
          <w:sz w:val="28"/>
          <w:szCs w:val="24"/>
          <w:shd w:val="clear" w:color="auto" w:fill="C5E0B3"/>
        </w:rPr>
        <w:t>赤坎古鎮</w:t>
      </w:r>
      <w:r w:rsidR="00996C2B" w:rsidRPr="00E15FE5">
        <w:rPr>
          <w:rFonts w:ascii="微軟正黑體" w:eastAsia="微軟正黑體" w:hAnsi="微軟正黑體" w:cs="Microsoft YaHei" w:hint="eastAsia"/>
          <w:b/>
          <w:color w:val="000000"/>
          <w:kern w:val="0"/>
          <w:sz w:val="28"/>
          <w:szCs w:val="24"/>
          <w:shd w:val="clear" w:color="auto" w:fill="C5E0B3"/>
        </w:rPr>
        <w:t>+復古噹噹車</w:t>
      </w:r>
      <w:r w:rsidR="00CE22F7" w:rsidRPr="00E15FE5">
        <w:rPr>
          <w:rFonts w:ascii="微軟正黑體" w:eastAsia="微軟正黑體" w:hAnsi="微軟正黑體" w:cs="Microsoft YaHei" w:hint="eastAsia"/>
          <w:b/>
          <w:color w:val="000000"/>
          <w:kern w:val="0"/>
          <w:sz w:val="28"/>
          <w:szCs w:val="24"/>
          <w:shd w:val="clear" w:color="auto" w:fill="C5E0B3"/>
        </w:rPr>
        <w:t>+非遺打鐵花火秀+大型濱水實景演藝 Show”歸途”</w:t>
      </w:r>
      <w:r w:rsidR="004F7502" w:rsidRPr="00E15FE5">
        <w:rPr>
          <w:rFonts w:ascii="微軟正黑體" w:eastAsia="微軟正黑體" w:hAnsi="微軟正黑體" w:cs="Microsoft YaHei" w:hint="eastAsia"/>
          <w:b/>
          <w:color w:val="000000"/>
          <w:kern w:val="0"/>
          <w:sz w:val="28"/>
          <w:szCs w:val="24"/>
          <w:shd w:val="clear" w:color="auto" w:fill="C5E0B3"/>
        </w:rPr>
        <w:t>→開平</w:t>
      </w:r>
    </w:p>
    <w:p w14:paraId="1F9A588B" w14:textId="77777777" w:rsidR="00BB485E" w:rsidRPr="00996C2B" w:rsidRDefault="002D59BD" w:rsidP="00996C2B">
      <w:pPr>
        <w:spacing w:line="320" w:lineRule="exact"/>
        <w:rPr>
          <w:rFonts w:ascii="微軟正黑體" w:eastAsia="微軟正黑體" w:hAnsi="微軟正黑體" w:cs="NSimSun" w:hint="eastAsia"/>
          <w:color w:val="000000"/>
          <w:kern w:val="0"/>
          <w:sz w:val="24"/>
          <w:lang w:eastAsia="zh-TW"/>
        </w:rPr>
      </w:pPr>
      <w:r w:rsidRPr="00996C2B">
        <w:rPr>
          <w:rFonts w:ascii="微軟正黑體" w:eastAsia="微軟正黑體" w:hAnsi="微軟正黑體" w:cs="NSimSun" w:hint="eastAsia"/>
          <w:b/>
          <w:bCs/>
          <w:color w:val="000000"/>
          <w:kern w:val="0"/>
          <w:sz w:val="24"/>
        </w:rPr>
        <w:t>【</w:t>
      </w:r>
      <w:r w:rsidR="007B1FCE" w:rsidRPr="00996C2B">
        <w:rPr>
          <w:rFonts w:ascii="微軟正黑體" w:eastAsia="微軟正黑體" w:hAnsi="微軟正黑體" w:cs="NSimSun" w:hint="eastAsia"/>
          <w:b/>
          <w:bCs/>
          <w:color w:val="000000"/>
          <w:kern w:val="0"/>
          <w:sz w:val="24"/>
        </w:rPr>
        <w:t>碧江金樓</w:t>
      </w:r>
      <w:r w:rsidRPr="00996C2B">
        <w:rPr>
          <w:rFonts w:ascii="微軟正黑體" w:eastAsia="微軟正黑體" w:hAnsi="微軟正黑體" w:cs="NSimSun" w:hint="eastAsia"/>
          <w:b/>
          <w:bCs/>
          <w:color w:val="000000"/>
          <w:kern w:val="0"/>
          <w:sz w:val="24"/>
        </w:rPr>
        <w:t>】</w:t>
      </w:r>
      <w:r w:rsidR="007B1FCE" w:rsidRPr="00996C2B">
        <w:rPr>
          <w:rFonts w:ascii="微軟正黑體" w:eastAsia="微軟正黑體" w:hAnsi="微軟正黑體" w:cs="NSimSun" w:hint="eastAsia"/>
          <w:color w:val="000000"/>
          <w:kern w:val="0"/>
          <w:sz w:val="24"/>
        </w:rPr>
        <w:t>碧江蘇家早年修建的一座書樓，富麗堂皇、尊貴典雅，樓中多取金箔鑲貼，故得名金樓。巧奪天工的金木作，幾乎包羅了木雕藝術中的所有手法。尤為難得的是木雕全部採用中國傳統題材，滲入了外來的藝術風格，以實物印證了嶺南文化的發展史。院宅內還保存著當年劉塘、宋湘等清代名家為這個家族題寫的木、石匾額和戴鴻慈以及多位清代順德進士、舉人題贈的書畫翰墨真跡，加上大批原汁原味的清代傢俱、珍稀的清代官轎、跋步床(千工床)，遊客登臨，可親身鄰略昔日珠三角富庶人家的生活，認識嶺南文化在建築藝術上的建樹。</w:t>
      </w:r>
    </w:p>
    <w:p w14:paraId="7F439A58" w14:textId="77777777" w:rsidR="007B1FCE" w:rsidRPr="00996C2B" w:rsidRDefault="0004766D" w:rsidP="00996C2B">
      <w:pPr>
        <w:tabs>
          <w:tab w:val="left" w:pos="4590"/>
        </w:tabs>
        <w:spacing w:line="320" w:lineRule="exact"/>
        <w:rPr>
          <w:rFonts w:ascii="微軟正黑體" w:eastAsia="DengXian" w:hAnsi="微軟正黑體" w:cs="NSimSun"/>
          <w:color w:val="000000"/>
          <w:sz w:val="24"/>
        </w:rPr>
      </w:pPr>
      <w:r w:rsidRPr="00996C2B">
        <w:rPr>
          <w:rFonts w:ascii="微軟正黑體" w:eastAsia="微軟正黑體" w:hAnsi="微軟正黑體" w:cs="NSimSun" w:hint="eastAsia"/>
          <w:b/>
          <w:color w:val="000000"/>
          <w:sz w:val="24"/>
        </w:rPr>
        <w:t>【</w:t>
      </w:r>
      <w:r w:rsidR="007B1FCE" w:rsidRPr="00996C2B">
        <w:rPr>
          <w:rFonts w:ascii="微軟正黑體" w:eastAsia="微軟正黑體" w:hAnsi="微軟正黑體" w:cs="NSimSun" w:hint="eastAsia"/>
          <w:b/>
          <w:color w:val="000000"/>
          <w:sz w:val="24"/>
        </w:rPr>
        <w:t>三十三墟街</w:t>
      </w:r>
      <w:r w:rsidRPr="00996C2B">
        <w:rPr>
          <w:rFonts w:ascii="微軟正黑體" w:eastAsia="微軟正黑體" w:hAnsi="微軟正黑體" w:cs="NSimSun" w:hint="eastAsia"/>
          <w:b/>
          <w:color w:val="000000"/>
          <w:sz w:val="24"/>
        </w:rPr>
        <w:t>】</w:t>
      </w:r>
      <w:r w:rsidR="007B1FCE" w:rsidRPr="00996C2B">
        <w:rPr>
          <w:rFonts w:ascii="微軟正黑體" w:eastAsia="微軟正黑體" w:hAnsi="微軟正黑體" w:cs="NSimSun" w:hint="eastAsia"/>
          <w:color w:val="000000"/>
          <w:sz w:val="24"/>
        </w:rPr>
        <w:t>充滿歷史和文化氣息的老街。街道兩旁保留了許多傳統的騎樓建築，展現了嶺南地區獨特的建築風格。漫步在這條街上，遊客可以感受到濃厚的歷史氛圍，仿佛穿越回到過去的時光。江門三十三墟街以其豐富的美食和多樣的購物體驗而聞名。街上有許多傳統小吃攤和餐館，提供地道的廣東風味美食，如腸粉、燒臘和糖水。在這裏可以品嘗到正宗的地方特色，體驗地道的嶺南飲食文化。</w:t>
      </w:r>
    </w:p>
    <w:p w14:paraId="5F85179B" w14:textId="77777777" w:rsidR="00DB3009" w:rsidRDefault="0004766D" w:rsidP="00996C2B">
      <w:pPr>
        <w:tabs>
          <w:tab w:val="left" w:pos="4590"/>
        </w:tabs>
        <w:spacing w:line="320" w:lineRule="exact"/>
        <w:rPr>
          <w:rFonts w:ascii="微軟正黑體" w:eastAsia="DengXian" w:hAnsi="微軟正黑體" w:cs="NSimSun"/>
          <w:color w:val="000000"/>
          <w:sz w:val="24"/>
        </w:rPr>
      </w:pPr>
      <w:r w:rsidRPr="00996C2B">
        <w:rPr>
          <w:rFonts w:ascii="微軟正黑體" w:eastAsia="微軟正黑體" w:hAnsi="微軟正黑體" w:cs="NSimSun" w:hint="eastAsia"/>
          <w:b/>
          <w:color w:val="000000"/>
          <w:sz w:val="24"/>
        </w:rPr>
        <w:t>【</w:t>
      </w:r>
      <w:r w:rsidR="007B1FCE" w:rsidRPr="00996C2B">
        <w:rPr>
          <w:rFonts w:ascii="微軟正黑體" w:eastAsia="微軟正黑體" w:hAnsi="微軟正黑體" w:cs="NSimSun" w:hint="eastAsia"/>
          <w:b/>
          <w:color w:val="000000"/>
          <w:sz w:val="24"/>
        </w:rPr>
        <w:t>赤坎古鎮+復古</w:t>
      </w:r>
      <w:r w:rsidR="00DB3009" w:rsidRPr="00996C2B">
        <w:rPr>
          <w:rFonts w:ascii="微軟正黑體" w:eastAsia="微軟正黑體" w:hAnsi="微軟正黑體" w:cs="NSimSun" w:hint="eastAsia"/>
          <w:b/>
          <w:color w:val="000000"/>
          <w:sz w:val="24"/>
        </w:rPr>
        <w:t>噹噹</w:t>
      </w:r>
      <w:r w:rsidR="007B1FCE" w:rsidRPr="00996C2B">
        <w:rPr>
          <w:rFonts w:ascii="微軟正黑體" w:eastAsia="微軟正黑體" w:hAnsi="微軟正黑體" w:cs="NSimSun" w:hint="eastAsia"/>
          <w:b/>
          <w:color w:val="000000"/>
          <w:sz w:val="24"/>
        </w:rPr>
        <w:t>車</w:t>
      </w:r>
      <w:r w:rsidRPr="00996C2B">
        <w:rPr>
          <w:rFonts w:ascii="微軟正黑體" w:eastAsia="微軟正黑體" w:hAnsi="微軟正黑體" w:cs="NSimSun" w:hint="eastAsia"/>
          <w:b/>
          <w:color w:val="000000"/>
          <w:sz w:val="24"/>
        </w:rPr>
        <w:t>】</w:t>
      </w:r>
      <w:r w:rsidR="00ED69B7" w:rsidRPr="00ED69B7">
        <w:rPr>
          <w:rFonts w:ascii="微軟正黑體" w:eastAsia="微軟正黑體" w:hAnsi="微軟正黑體" w:cs="NSimSun" w:hint="eastAsia"/>
          <w:color w:val="000000"/>
          <w:sz w:val="24"/>
        </w:rPr>
        <w:t>一座承載著百年華僑記憶的歷史名鎮，完好保存著 680 多座中西合璧的騎樓建築群，被譽為" 中國第五名古鎮"。漫步其間，仿佛穿越時空隧道，回到那個商賈雲集、繁華鼎盛的年代。</w:t>
      </w:r>
      <w:r w:rsidR="00ED69B7" w:rsidRPr="00ED69B7">
        <w:rPr>
          <w:rFonts w:ascii="微軟正黑體" w:eastAsia="微軟正黑體" w:hAnsi="微軟正黑體" w:cs="NSimSun" w:hint="eastAsia"/>
          <w:b/>
          <w:bCs/>
          <w:color w:val="000000"/>
          <w:sz w:val="24"/>
        </w:rPr>
        <w:t>鐺鐺車</w:t>
      </w:r>
      <w:r w:rsidR="00ED69B7" w:rsidRPr="00ED69B7">
        <w:rPr>
          <w:rFonts w:ascii="微軟正黑體" w:eastAsia="微軟正黑體" w:hAnsi="微軟正黑體" w:cs="NSimSun" w:hint="eastAsia"/>
          <w:color w:val="000000"/>
          <w:sz w:val="24"/>
        </w:rPr>
        <w:t>作為赤坎古鎮最具特色的交通工具，以其復古的造型和清脆的鈴聲成為遊客必體驗的項目。這輛雙層有軌電車採用民國時期的經典設計，墨綠色的車身搭配木質內飾，頂層為開放式觀光平臺，讓乘客能夠360度無障礙欣賞沿途風光。電車軌道全長約3公里，串聯起古鎮的核心街區，途經司徒氏圖書館、關族圖書館、景輝樓等標誌性建築。</w:t>
      </w:r>
    </w:p>
    <w:p w14:paraId="0FE775E5" w14:textId="77777777" w:rsidR="00CE22F7" w:rsidRDefault="00ED69B7" w:rsidP="00CE22F7">
      <w:pPr>
        <w:tabs>
          <w:tab w:val="left" w:pos="4590"/>
        </w:tabs>
        <w:spacing w:line="320" w:lineRule="exact"/>
        <w:rPr>
          <w:rFonts w:ascii="微軟正黑體" w:eastAsia="DengXian" w:hAnsi="微軟正黑體" w:cs="NSimSun"/>
          <w:color w:val="000000"/>
          <w:sz w:val="24"/>
        </w:rPr>
      </w:pPr>
      <w:r w:rsidRPr="00996C2B">
        <w:rPr>
          <w:rFonts w:ascii="微軟正黑體" w:eastAsia="微軟正黑體" w:hAnsi="微軟正黑體" w:cs="NSimSun" w:hint="eastAsia"/>
          <w:b/>
          <w:color w:val="000000"/>
          <w:sz w:val="24"/>
        </w:rPr>
        <w:t>【</w:t>
      </w:r>
      <w:r w:rsidR="00CE22F7" w:rsidRPr="00ED69B7">
        <w:rPr>
          <w:rFonts w:ascii="微軟正黑體" w:eastAsia="微軟正黑體" w:hAnsi="微軟正黑體" w:cs="NSimSun" w:hint="eastAsia"/>
          <w:color w:val="000000"/>
          <w:sz w:val="24"/>
          <w:lang w:eastAsia="zh-TW"/>
        </w:rPr>
        <w:t>非遺打鐵花</w:t>
      </w:r>
      <w:r w:rsidR="00CE22F7">
        <w:rPr>
          <w:rFonts w:ascii="微軟正黑體" w:eastAsia="微軟正黑體" w:hAnsi="微軟正黑體" w:cs="NSimSun" w:hint="eastAsia"/>
          <w:color w:val="000000"/>
          <w:sz w:val="24"/>
          <w:lang w:eastAsia="zh-TW"/>
        </w:rPr>
        <w:t>火秀</w:t>
      </w:r>
      <w:r w:rsidRPr="00996C2B">
        <w:rPr>
          <w:rFonts w:ascii="微軟正黑體" w:eastAsia="微軟正黑體" w:hAnsi="微軟正黑體" w:cs="NSimSun" w:hint="eastAsia"/>
          <w:b/>
          <w:color w:val="000000"/>
          <w:sz w:val="24"/>
        </w:rPr>
        <w:t>】</w:t>
      </w:r>
      <w:r w:rsidRPr="00ED69B7">
        <w:rPr>
          <w:rFonts w:ascii="微軟正黑體" w:eastAsia="微軟正黑體" w:hAnsi="微軟正黑體" w:cs="NSimSun" w:hint="eastAsia"/>
          <w:color w:val="000000"/>
          <w:sz w:val="24"/>
        </w:rPr>
        <w:t>打鐵花技藝，於2008年被列入國家級非物質文化遺產名錄。</w:t>
      </w:r>
      <w:r w:rsidR="00CE22F7" w:rsidRPr="00CE22F7">
        <w:rPr>
          <w:rFonts w:ascii="微軟正黑體" w:eastAsia="微軟正黑體" w:hAnsi="微軟正黑體" w:cs="NSimSun" w:hint="eastAsia"/>
          <w:color w:val="000000"/>
          <w:sz w:val="24"/>
        </w:rPr>
        <w:t>非遺打鐵花這項源自北宋的民間絕技，至今已有千餘年歷史，被譽為" 民間焰火之最"。表演現場，經驗豐富的匠人們將高達 1600度的鐵水奮力擊向夜空，刹那間鐵花飛濺，如流星劃過天際，又似金菊傲然綻放。</w:t>
      </w:r>
    </w:p>
    <w:p w14:paraId="3DA28AD6" w14:textId="77777777" w:rsidR="00CE22F7" w:rsidRDefault="00CE22F7" w:rsidP="00CE22F7">
      <w:pPr>
        <w:tabs>
          <w:tab w:val="left" w:pos="4590"/>
        </w:tabs>
        <w:spacing w:line="320" w:lineRule="exact"/>
        <w:rPr>
          <w:rFonts w:ascii="微軟正黑體" w:eastAsia="DengXian" w:hAnsi="微軟正黑體" w:cs="NSimSun"/>
          <w:color w:val="000000"/>
          <w:sz w:val="24"/>
        </w:rPr>
      </w:pPr>
      <w:r w:rsidRPr="00996C2B">
        <w:rPr>
          <w:rFonts w:ascii="微軟正黑體" w:eastAsia="微軟正黑體" w:hAnsi="微軟正黑體" w:cs="NSimSun" w:hint="eastAsia"/>
          <w:b/>
          <w:color w:val="000000"/>
          <w:sz w:val="24"/>
        </w:rPr>
        <w:t>【</w:t>
      </w:r>
      <w:r w:rsidRPr="00CE22F7">
        <w:rPr>
          <w:rFonts w:ascii="微軟正黑體" w:eastAsia="微軟正黑體" w:hAnsi="微軟正黑體" w:cs="NSimSun" w:hint="eastAsia"/>
          <w:b/>
          <w:color w:val="000000"/>
          <w:sz w:val="24"/>
        </w:rPr>
        <w:t>大型濱水實景演藝 Show”歸途”</w:t>
      </w:r>
      <w:r w:rsidRPr="00996C2B">
        <w:rPr>
          <w:rFonts w:ascii="微軟正黑體" w:eastAsia="微軟正黑體" w:hAnsi="微軟正黑體" w:cs="NSimSun" w:hint="eastAsia"/>
          <w:b/>
          <w:color w:val="000000"/>
          <w:sz w:val="24"/>
        </w:rPr>
        <w:t>】</w:t>
      </w:r>
      <w:r w:rsidRPr="00CE22F7">
        <w:rPr>
          <w:rFonts w:ascii="微軟正黑體" w:eastAsia="微軟正黑體" w:hAnsi="微軟正黑體" w:cs="NSimSun" w:hint="eastAsia"/>
          <w:color w:val="000000"/>
          <w:sz w:val="24"/>
        </w:rPr>
        <w:t>當暮色四合，華燈初上，赤坎古鎮便化身為一座流動的光影劇場。歸途秀以古鎮騎樓群為天然舞臺背景，通過沉浸式敘事手法，講述華僑先輩漂洋過海、打拼奮鬥、最終落葉歸根的感人故事。演出巧妙運用建築投影技術，將斑駁的騎樓牆面變為巨幅畫卷，配合真人表演與光影變幻，讓觀眾仿佛置身于百年前的僑鄉歲月。劇中既有離別時的依依不捨，也有歸來時的熱淚盈眶，一曲《故鄉的雲》響起時，不少遊客不禁潸然淚下。這場演出不僅是一場視聽享受，更是一次深刻的文化尋根，讓每一位觀者都能觸摸到華僑文化中那份深沉的家國情懷。</w:t>
      </w:r>
    </w:p>
    <w:p w14:paraId="1FB519DF" w14:textId="77777777" w:rsidR="0004766D" w:rsidRPr="00996C2B" w:rsidRDefault="0004766D" w:rsidP="00CE22F7">
      <w:pPr>
        <w:tabs>
          <w:tab w:val="left" w:pos="4590"/>
        </w:tabs>
        <w:spacing w:line="320" w:lineRule="exact"/>
        <w:rPr>
          <w:rFonts w:ascii="微軟正黑體" w:eastAsia="微軟正黑體" w:hAnsi="微軟正黑體" w:cs="NSimSun"/>
          <w:b/>
          <w:color w:val="000000"/>
          <w:sz w:val="24"/>
        </w:rPr>
      </w:pPr>
      <w:r w:rsidRPr="00996C2B">
        <w:rPr>
          <w:rFonts w:ascii="微軟正黑體" w:eastAsia="微軟正黑體" w:hAnsi="微軟正黑體" w:cs="NSimSun" w:hint="eastAsia"/>
          <w:b/>
          <w:color w:val="000000"/>
          <w:sz w:val="24"/>
        </w:rPr>
        <w:t>早餐：酒店內</w:t>
      </w:r>
      <w:r w:rsidRPr="00996C2B">
        <w:rPr>
          <w:rFonts w:ascii="微軟正黑體" w:eastAsia="微軟正黑體" w:hAnsi="微軟正黑體" w:cs="NSimSun"/>
          <w:b/>
          <w:color w:val="000000"/>
          <w:sz w:val="24"/>
        </w:rPr>
        <w:t xml:space="preserve"> </w:t>
      </w:r>
      <w:r w:rsidRPr="00996C2B">
        <w:rPr>
          <w:rFonts w:ascii="微軟正黑體" w:eastAsia="微軟正黑體" w:hAnsi="微軟正黑體" w:cs="NSimSun" w:hint="eastAsia"/>
          <w:b/>
          <w:color w:val="000000"/>
          <w:sz w:val="24"/>
        </w:rPr>
        <w:t xml:space="preserve">     午餐：</w:t>
      </w:r>
      <w:r w:rsidR="00DB3009" w:rsidRPr="00996C2B">
        <w:rPr>
          <w:rFonts w:ascii="微軟正黑體" w:eastAsia="微軟正黑體" w:hAnsi="微軟正黑體" w:cs="NSimSun" w:hint="eastAsia"/>
          <w:b/>
          <w:color w:val="000000"/>
          <w:sz w:val="24"/>
        </w:rPr>
        <w:t>黃鱔飯風味80</w:t>
      </w:r>
      <w:r w:rsidRPr="00996C2B">
        <w:rPr>
          <w:rFonts w:ascii="微軟正黑體" w:eastAsia="微軟正黑體" w:hAnsi="微軟正黑體" w:cs="NSimSun" w:hint="eastAsia"/>
          <w:b/>
          <w:color w:val="000000"/>
          <w:sz w:val="24"/>
        </w:rPr>
        <w:t xml:space="preserve">    晚餐：</w:t>
      </w:r>
      <w:r w:rsidR="00DB3009" w:rsidRPr="00996C2B">
        <w:rPr>
          <w:rFonts w:ascii="微軟正黑體" w:eastAsia="微軟正黑體" w:hAnsi="微軟正黑體" w:cs="NSimSun" w:hint="eastAsia"/>
          <w:b/>
          <w:color w:val="000000"/>
          <w:sz w:val="24"/>
        </w:rPr>
        <w:t>方便逛街</w:t>
      </w:r>
      <w:r w:rsidR="00DB3009" w:rsidRPr="00996C2B">
        <w:rPr>
          <w:rFonts w:ascii="微軟正黑體" w:eastAsia="微軟正黑體" w:hAnsi="微軟正黑體" w:cs="NSimSun" w:hint="eastAsia"/>
          <w:b/>
          <w:color w:val="000000"/>
          <w:sz w:val="24"/>
          <w:lang w:eastAsia="zh-TW"/>
        </w:rPr>
        <w:t xml:space="preserve"> (每人發RMB</w:t>
      </w:r>
      <w:r w:rsidR="00DB3009" w:rsidRPr="00996C2B">
        <w:rPr>
          <w:rFonts w:ascii="微軟正黑體" w:eastAsia="微軟正黑體" w:hAnsi="微軟正黑體" w:cs="NSimSun" w:hint="eastAsia"/>
          <w:b/>
          <w:color w:val="000000"/>
          <w:sz w:val="24"/>
        </w:rPr>
        <w:t>100景區美食街自理</w:t>
      </w:r>
      <w:r w:rsidR="00DB3009" w:rsidRPr="00996C2B">
        <w:rPr>
          <w:rFonts w:ascii="微軟正黑體" w:eastAsia="微軟正黑體" w:hAnsi="微軟正黑體" w:cs="NSimSun" w:hint="eastAsia"/>
          <w:b/>
          <w:color w:val="000000"/>
          <w:sz w:val="24"/>
          <w:lang w:eastAsia="zh-TW"/>
        </w:rPr>
        <w:t>)</w:t>
      </w:r>
    </w:p>
    <w:p w14:paraId="01AE4998" w14:textId="77777777" w:rsidR="0004766D" w:rsidRPr="00996C2B" w:rsidRDefault="0004766D" w:rsidP="00996C2B">
      <w:pPr>
        <w:spacing w:line="320" w:lineRule="exact"/>
        <w:rPr>
          <w:rFonts w:ascii="微軟正黑體" w:eastAsia="微軟正黑體" w:hAnsi="微軟正黑體" w:cs="NSimSun" w:hint="eastAsia"/>
          <w:b/>
          <w:color w:val="000000"/>
          <w:sz w:val="24"/>
        </w:rPr>
      </w:pPr>
      <w:r w:rsidRPr="00996C2B">
        <w:rPr>
          <w:rFonts w:ascii="微軟正黑體" w:eastAsia="微軟正黑體" w:hAnsi="微軟正黑體" w:cs="NSimSun" w:hint="eastAsia"/>
          <w:b/>
          <w:color w:val="000000"/>
          <w:sz w:val="24"/>
        </w:rPr>
        <w:t>住宿：</w:t>
      </w:r>
      <w:r w:rsidR="00D640A7" w:rsidRPr="00D640A7">
        <w:rPr>
          <w:rFonts w:ascii="微軟正黑體" w:eastAsia="微軟正黑體" w:hAnsi="微軟正黑體" w:cs="NSimSun" w:hint="eastAsia"/>
          <w:b/>
          <w:color w:val="000000"/>
          <w:sz w:val="24"/>
        </w:rPr>
        <w:t>開平</w:t>
      </w:r>
      <w:r w:rsidRPr="00996C2B">
        <w:rPr>
          <w:rFonts w:ascii="微軟正黑體" w:eastAsia="微軟正黑體" w:hAnsi="微軟正黑體" w:cs="NSimSun" w:hint="eastAsia"/>
          <w:b/>
          <w:color w:val="000000"/>
          <w:sz w:val="24"/>
        </w:rPr>
        <w:t xml:space="preserve"> </w:t>
      </w:r>
      <w:r w:rsidR="00C30491" w:rsidRPr="00996C2B">
        <w:rPr>
          <w:rFonts w:ascii="微軟正黑體" w:eastAsia="微軟正黑體" w:hAnsi="微軟正黑體" w:cs="NSimSun" w:hint="eastAsia"/>
          <w:b/>
          <w:color w:val="000000"/>
          <w:sz w:val="24"/>
        </w:rPr>
        <w:t>在地品牌</w:t>
      </w:r>
      <w:r w:rsidR="00C30491" w:rsidRPr="00996C2B">
        <w:rPr>
          <w:rFonts w:ascii="微軟正黑體" w:eastAsia="微軟正黑體" w:hAnsi="微軟正黑體" w:cs="NSimSun" w:hint="eastAsia"/>
          <w:b/>
          <w:color w:val="000000"/>
          <w:sz w:val="24"/>
          <w:lang w:eastAsia="zh-TW"/>
        </w:rPr>
        <w:t xml:space="preserve"> </w:t>
      </w:r>
      <w:r w:rsidR="00C30491" w:rsidRPr="00996C2B">
        <w:rPr>
          <w:rFonts w:ascii="微軟正黑體" w:eastAsia="微軟正黑體" w:hAnsi="微軟正黑體" w:cs="NSimSun" w:hint="eastAsia"/>
          <w:b/>
          <w:color w:val="000000"/>
          <w:sz w:val="24"/>
        </w:rPr>
        <w:t>準</w:t>
      </w:r>
      <w:r w:rsidR="00C30491" w:rsidRPr="00996C2B">
        <w:rPr>
          <w:rFonts w:ascii="微軟正黑體" w:eastAsia="微軟正黑體" w:hAnsi="微軟正黑體" w:cs="NSimSun" w:hint="eastAsia"/>
          <w:b/>
          <w:color w:val="000000"/>
          <w:sz w:val="24"/>
          <w:lang w:eastAsia="zh-TW"/>
        </w:rPr>
        <w:t xml:space="preserve">5 </w:t>
      </w:r>
      <w:r w:rsidR="00DB3009" w:rsidRPr="00996C2B">
        <w:rPr>
          <w:rFonts w:ascii="微軟正黑體" w:eastAsia="微軟正黑體" w:hAnsi="微軟正黑體" w:cs="NSimSun" w:hint="eastAsia"/>
          <w:b/>
          <w:color w:val="000000"/>
          <w:kern w:val="0"/>
          <w:sz w:val="24"/>
        </w:rPr>
        <w:t>赤坎古鎮長盛或金墟酒店</w:t>
      </w:r>
      <w:r w:rsidR="002D59BD" w:rsidRPr="00996C2B">
        <w:rPr>
          <w:rFonts w:ascii="微軟正黑體" w:eastAsia="微軟正黑體" w:hAnsi="微軟正黑體" w:cs="NSimSun" w:hint="eastAsia"/>
          <w:b/>
          <w:color w:val="000000"/>
          <w:kern w:val="0"/>
          <w:sz w:val="24"/>
        </w:rPr>
        <w:t xml:space="preserve">  </w:t>
      </w:r>
      <w:r w:rsidR="002D59BD" w:rsidRPr="00996C2B">
        <w:rPr>
          <w:rFonts w:ascii="微軟正黑體" w:eastAsia="微軟正黑體" w:hAnsi="微軟正黑體" w:cs="NSimSun" w:hint="eastAsia"/>
          <w:b/>
          <w:color w:val="000000"/>
          <w:sz w:val="24"/>
        </w:rPr>
        <w:t>或同級</w:t>
      </w:r>
    </w:p>
    <w:p w14:paraId="164A0DEF" w14:textId="77777777" w:rsidR="00122464" w:rsidRPr="00996C2B" w:rsidRDefault="00122464" w:rsidP="00996C2B">
      <w:pPr>
        <w:pStyle w:val="a3"/>
        <w:spacing w:line="320" w:lineRule="exact"/>
        <w:jc w:val="both"/>
        <w:rPr>
          <w:rFonts w:ascii="微軟正黑體" w:eastAsia="微軟正黑體" w:hAnsi="微軟正黑體" w:cs="NSimSun" w:hint="eastAsia"/>
          <w:b/>
          <w:color w:val="000000"/>
          <w:sz w:val="24"/>
          <w:szCs w:val="24"/>
        </w:rPr>
      </w:pPr>
    </w:p>
    <w:p w14:paraId="320548C4" w14:textId="77777777" w:rsidR="0004766D" w:rsidRPr="00DF5D55" w:rsidRDefault="0016158D" w:rsidP="002D59BD">
      <w:pPr>
        <w:pStyle w:val="a3"/>
        <w:spacing w:line="440" w:lineRule="exact"/>
        <w:jc w:val="left"/>
        <w:rPr>
          <w:rFonts w:ascii="微軟正黑體" w:eastAsia="微軟正黑體" w:hAnsi="微軟正黑體" w:cs="Microsoft YaHei"/>
          <w:b/>
          <w:bCs/>
          <w:color w:val="000000"/>
          <w:spacing w:val="-2"/>
          <w:position w:val="-2"/>
          <w:sz w:val="28"/>
          <w:szCs w:val="28"/>
          <w:shd w:val="clear" w:color="auto" w:fill="B6DDE8"/>
          <w:lang w:eastAsia="zh-CN"/>
        </w:rPr>
      </w:pPr>
      <w:r w:rsidRPr="00E15FE5">
        <w:rPr>
          <w:noProof/>
          <w:shd w:val="clear" w:color="auto" w:fill="C5E0B3"/>
        </w:rPr>
        <w:pict w14:anchorId="7B721FF1">
          <v:shape id="图片 25" o:spid="_x0000_s2050" type="#_x0000_t75" alt="" style="position:absolute;margin-left:0;margin-top:25.7pt;width:520.75pt;height:115.55pt;z-index:-251655680;visibility:visible;mso-wrap-edited:f;mso-width-percent:0;mso-height-percent:0;mso-width-percent:0;mso-height-percent:0" wrapcoords="-32 0 -32 21460 21600 21460 21600 0 -32 0">
            <v:imagedata r:id="rId22" o:title="" croptop="4481f" cropbottom="3559f" cropleft="654f" cropright="939f"/>
            <w10:wrap type="tight"/>
          </v:shape>
        </w:pict>
      </w:r>
      <w:r w:rsidR="0004766D" w:rsidRPr="00E15FE5">
        <w:rPr>
          <w:rFonts w:ascii="微軟正黑體" w:eastAsia="微軟正黑體" w:hAnsi="微軟正黑體" w:cs="Microsoft YaHei" w:hint="eastAsia"/>
          <w:b/>
          <w:color w:val="000000"/>
          <w:sz w:val="28"/>
          <w:szCs w:val="28"/>
          <w:shd w:val="clear" w:color="auto" w:fill="C5E0B3"/>
          <w:lang w:eastAsia="zh-CN"/>
        </w:rPr>
        <w:t xml:space="preserve">第6天 </w:t>
      </w:r>
      <w:r w:rsidR="004F7502" w:rsidRPr="00E15FE5">
        <w:rPr>
          <w:rFonts w:ascii="微軟正黑體" w:eastAsia="微軟正黑體" w:hAnsi="微軟正黑體" w:cs="Microsoft YaHei" w:hint="eastAsia"/>
          <w:b/>
          <w:bCs/>
          <w:color w:val="000000"/>
          <w:spacing w:val="-2"/>
          <w:position w:val="-2"/>
          <w:sz w:val="28"/>
          <w:szCs w:val="28"/>
          <w:shd w:val="clear" w:color="auto" w:fill="C5E0B3"/>
          <w:lang w:eastAsia="zh-CN"/>
        </w:rPr>
        <w:t>開平</w:t>
      </w:r>
      <w:r w:rsidR="004F7502" w:rsidRPr="00E15FE5">
        <w:rPr>
          <w:rFonts w:ascii="微軟正黑體" w:eastAsia="微軟正黑體" w:hAnsi="微軟正黑體" w:cs="Microsoft YaHei" w:hint="eastAsia"/>
          <w:b/>
          <w:color w:val="000000"/>
          <w:kern w:val="0"/>
          <w:sz w:val="28"/>
          <w:szCs w:val="24"/>
          <w:shd w:val="clear" w:color="auto" w:fill="C5E0B3"/>
        </w:rPr>
        <w:t>→</w:t>
      </w:r>
      <w:r w:rsidR="004F7502" w:rsidRPr="00E15FE5">
        <w:rPr>
          <w:rFonts w:ascii="微軟正黑體" w:eastAsia="微軟正黑體" w:hAnsi="微軟正黑體" w:cs="Microsoft YaHei" w:hint="eastAsia"/>
          <w:b/>
          <w:bCs/>
          <w:color w:val="000000"/>
          <w:spacing w:val="-2"/>
          <w:position w:val="-2"/>
          <w:sz w:val="28"/>
          <w:szCs w:val="28"/>
          <w:shd w:val="clear" w:color="auto" w:fill="C5E0B3"/>
          <w:lang w:eastAsia="zh-CN"/>
        </w:rPr>
        <w:t>自力村</w:t>
      </w:r>
      <w:r w:rsidR="004F7502" w:rsidRPr="00E15FE5">
        <w:rPr>
          <w:rFonts w:ascii="微軟正黑體" w:eastAsia="微軟正黑體" w:hAnsi="微軟正黑體" w:cs="Microsoft YaHei" w:hint="eastAsia"/>
          <w:b/>
          <w:bCs/>
          <w:color w:val="000000"/>
          <w:spacing w:val="-2"/>
          <w:position w:val="-2"/>
          <w:sz w:val="28"/>
          <w:szCs w:val="28"/>
          <w:shd w:val="clear" w:color="auto" w:fill="C5E0B3"/>
        </w:rPr>
        <w:t>+</w:t>
      </w:r>
      <w:r w:rsidR="004F7502" w:rsidRPr="00E15FE5">
        <w:rPr>
          <w:rFonts w:ascii="微軟正黑體" w:eastAsia="微軟正黑體" w:hAnsi="微軟正黑體" w:cs="Microsoft YaHei" w:hint="eastAsia"/>
          <w:b/>
          <w:bCs/>
          <w:color w:val="000000"/>
          <w:spacing w:val="-2"/>
          <w:position w:val="-2"/>
          <w:sz w:val="28"/>
          <w:szCs w:val="28"/>
          <w:shd w:val="clear" w:color="auto" w:fill="C5E0B3"/>
          <w:lang w:eastAsia="zh-CN"/>
        </w:rPr>
        <w:t>銘石樓</w:t>
      </w:r>
      <w:r w:rsidR="0004766D" w:rsidRPr="00E15FE5">
        <w:rPr>
          <w:rFonts w:ascii="微軟正黑體" w:eastAsia="微軟正黑體" w:hAnsi="微軟正黑體" w:cs="Microsoft YaHei" w:hint="eastAsia"/>
          <w:b/>
          <w:bCs/>
          <w:color w:val="000000"/>
          <w:spacing w:val="-2"/>
          <w:position w:val="-2"/>
          <w:sz w:val="28"/>
          <w:szCs w:val="28"/>
          <w:shd w:val="clear" w:color="auto" w:fill="C5E0B3"/>
          <w:lang w:eastAsia="zh-CN"/>
        </w:rPr>
        <w:t>→澳門</w:t>
      </w:r>
      <w:r w:rsidR="0004766D" w:rsidRPr="00E15FE5">
        <w:rPr>
          <w:rFonts w:ascii="微軟正黑體" w:eastAsia="微軟正黑體" w:hAnsi="微軟正黑體" w:cs="Microsoft YaHei"/>
          <w:b/>
          <w:bCs/>
          <w:color w:val="000000"/>
          <w:spacing w:val="-2"/>
          <w:position w:val="-2"/>
          <w:sz w:val="28"/>
          <w:szCs w:val="28"/>
          <w:shd w:val="clear" w:color="auto" w:fill="C5E0B3"/>
          <w:lang w:eastAsia="zh-CN"/>
        </w:rPr>
        <w:t>/</w:t>
      </w:r>
      <w:r w:rsidR="0004766D" w:rsidRPr="00E15FE5">
        <w:rPr>
          <w:rFonts w:ascii="微軟正黑體" w:eastAsia="微軟正黑體" w:hAnsi="微軟正黑體" w:cs="Microsoft YaHei" w:hint="eastAsia"/>
          <w:b/>
          <w:bCs/>
          <w:color w:val="000000"/>
          <w:spacing w:val="-2"/>
          <w:position w:val="-2"/>
          <w:sz w:val="28"/>
          <w:szCs w:val="28"/>
          <w:shd w:val="clear" w:color="auto" w:fill="C5E0B3"/>
          <w:lang w:eastAsia="zh-CN"/>
        </w:rPr>
        <w:t>台中</w:t>
      </w:r>
    </w:p>
    <w:p w14:paraId="0FC567DD" w14:textId="77777777" w:rsidR="004F7502" w:rsidRPr="000F0E13" w:rsidRDefault="0004766D" w:rsidP="000F0E13">
      <w:pPr>
        <w:spacing w:line="320" w:lineRule="exact"/>
        <w:rPr>
          <w:rFonts w:ascii="微軟正黑體" w:eastAsia="DengXian" w:hAnsi="微軟正黑體"/>
          <w:color w:val="000000"/>
          <w:kern w:val="0"/>
          <w:sz w:val="24"/>
          <w:szCs w:val="32"/>
        </w:rPr>
      </w:pPr>
      <w:r w:rsidRPr="000F0E13">
        <w:rPr>
          <w:rFonts w:ascii="微軟正黑體" w:eastAsia="微軟正黑體" w:hAnsi="微軟正黑體" w:hint="eastAsia"/>
          <w:b/>
          <w:color w:val="000000"/>
          <w:kern w:val="0"/>
          <w:sz w:val="24"/>
          <w:szCs w:val="32"/>
        </w:rPr>
        <w:t>【</w:t>
      </w:r>
      <w:r w:rsidR="004F7502" w:rsidRPr="000F0E13">
        <w:rPr>
          <w:rFonts w:ascii="微軟正黑體" w:eastAsia="微軟正黑體" w:hAnsi="微軟正黑體" w:hint="eastAsia"/>
          <w:b/>
          <w:color w:val="000000"/>
          <w:kern w:val="0"/>
          <w:sz w:val="24"/>
          <w:szCs w:val="32"/>
        </w:rPr>
        <w:t>自力村</w:t>
      </w:r>
      <w:r w:rsidR="004F7502" w:rsidRPr="000F0E13">
        <w:rPr>
          <w:rFonts w:ascii="微軟正黑體" w:eastAsia="微軟正黑體" w:hAnsi="微軟正黑體" w:hint="eastAsia"/>
          <w:b/>
          <w:color w:val="000000"/>
          <w:kern w:val="0"/>
          <w:sz w:val="24"/>
          <w:szCs w:val="32"/>
          <w:lang w:eastAsia="zh-TW"/>
        </w:rPr>
        <w:t>+</w:t>
      </w:r>
      <w:r w:rsidR="004F7502" w:rsidRPr="000F0E13">
        <w:rPr>
          <w:rFonts w:ascii="微軟正黑體" w:eastAsia="微軟正黑體" w:hAnsi="微軟正黑體" w:hint="eastAsia"/>
          <w:b/>
          <w:color w:val="000000"/>
          <w:kern w:val="0"/>
          <w:sz w:val="24"/>
          <w:szCs w:val="32"/>
        </w:rPr>
        <w:t>銘石樓</w:t>
      </w:r>
      <w:r w:rsidRPr="000F0E13">
        <w:rPr>
          <w:rFonts w:ascii="微軟正黑體" w:eastAsia="微軟正黑體" w:hAnsi="微軟正黑體" w:hint="eastAsia"/>
          <w:b/>
          <w:color w:val="000000"/>
          <w:kern w:val="0"/>
          <w:sz w:val="24"/>
          <w:szCs w:val="32"/>
        </w:rPr>
        <w:t>】</w:t>
      </w:r>
      <w:r w:rsidR="004F7502" w:rsidRPr="000F0E13">
        <w:rPr>
          <w:rFonts w:ascii="微軟正黑體" w:eastAsia="微軟正黑體" w:hAnsi="微軟正黑體" w:hint="eastAsia"/>
          <w:color w:val="000000"/>
          <w:kern w:val="0"/>
          <w:sz w:val="24"/>
          <w:szCs w:val="32"/>
        </w:rPr>
        <w:t>國家重點文物保護單位，位於開平塘口鎮、村內碉樓群以其建築精美，佈局和諧，錯落有致，成為開平碉樓興盛時期的代表。遊客踏著田間小道，穿過綠樹修竹直入村內，時光仿佛倒流到一百多年前，呈現在眼前的是9座碉樓6座廬（即西式別墅，分別是龍勝樓、養閑別墅、球安居廬、居安樓、耀光別墅、雲幻樓、竹林樓、振安樓、鑽石樓、安廬、逸農樓。葉生居廬、官生居廬、讕生居廬、湛廬。自力樹碉樓群建築精美，結構堅固，中西合璧。這些碉樓，有的是根據建樓者從外國帶回的圖紙所建，有的沒有圖紙，只是出於樓主的獨特心思。因此，在整個開平，你很難找到兩座完全一樣的碉樓，堪稱“世界建築藝術博物館”</w:t>
      </w:r>
    </w:p>
    <w:p w14:paraId="232E48E7" w14:textId="77777777" w:rsidR="0004766D" w:rsidRPr="000F0E13" w:rsidRDefault="0004766D" w:rsidP="000F0E13">
      <w:pPr>
        <w:spacing w:line="320" w:lineRule="exact"/>
        <w:rPr>
          <w:rFonts w:ascii="微軟正黑體" w:eastAsia="微軟正黑體" w:hAnsi="微軟正黑體" w:cs="NSimSun"/>
          <w:b/>
          <w:color w:val="000000"/>
          <w:sz w:val="24"/>
          <w:szCs w:val="32"/>
        </w:rPr>
      </w:pPr>
      <w:r w:rsidRPr="000F0E13">
        <w:rPr>
          <w:rFonts w:ascii="微軟正黑體" w:eastAsia="微軟正黑體" w:hAnsi="微軟正黑體" w:cs="NSimSun" w:hint="eastAsia"/>
          <w:b/>
          <w:color w:val="000000"/>
          <w:sz w:val="24"/>
          <w:szCs w:val="32"/>
        </w:rPr>
        <w:t>早餐：酒店內</w:t>
      </w:r>
      <w:r w:rsidRPr="000F0E13">
        <w:rPr>
          <w:rFonts w:ascii="微軟正黑體" w:eastAsia="微軟正黑體" w:hAnsi="微軟正黑體" w:cs="NSimSun"/>
          <w:b/>
          <w:color w:val="000000"/>
          <w:sz w:val="24"/>
          <w:szCs w:val="32"/>
        </w:rPr>
        <w:t xml:space="preserve">    </w:t>
      </w:r>
      <w:r w:rsidRPr="000F0E13">
        <w:rPr>
          <w:rFonts w:ascii="微軟正黑體" w:eastAsia="微軟正黑體" w:hAnsi="微軟正黑體" w:cs="NSimSun" w:hint="eastAsia"/>
          <w:b/>
          <w:color w:val="000000"/>
          <w:sz w:val="24"/>
          <w:szCs w:val="32"/>
        </w:rPr>
        <w:t xml:space="preserve">   </w:t>
      </w:r>
      <w:r w:rsidRPr="000F0E13">
        <w:rPr>
          <w:rFonts w:ascii="微軟正黑體" w:eastAsia="微軟正黑體" w:hAnsi="微軟正黑體" w:cs="NSimSun"/>
          <w:b/>
          <w:color w:val="000000"/>
          <w:sz w:val="24"/>
          <w:szCs w:val="32"/>
        </w:rPr>
        <w:t xml:space="preserve"> </w:t>
      </w:r>
      <w:r w:rsidRPr="000F0E13">
        <w:rPr>
          <w:rFonts w:ascii="微軟正黑體" w:eastAsia="微軟正黑體" w:hAnsi="微軟正黑體" w:cs="NSimSun" w:hint="eastAsia"/>
          <w:b/>
          <w:color w:val="000000"/>
          <w:sz w:val="24"/>
          <w:szCs w:val="32"/>
        </w:rPr>
        <w:t>午餐：</w:t>
      </w:r>
      <w:r w:rsidR="004F7502" w:rsidRPr="000F0E13">
        <w:rPr>
          <w:rFonts w:ascii="微軟正黑體" w:eastAsia="微軟正黑體" w:hAnsi="微軟正黑體" w:cs="NSimSun" w:hint="eastAsia"/>
          <w:b/>
          <w:color w:val="000000"/>
          <w:sz w:val="24"/>
          <w:szCs w:val="32"/>
        </w:rPr>
        <w:t>燒鵝風味80</w:t>
      </w:r>
      <w:r w:rsidRPr="000F0E13">
        <w:rPr>
          <w:rFonts w:ascii="微軟正黑體" w:eastAsia="微軟正黑體" w:hAnsi="微軟正黑體" w:cs="NSimSun" w:hint="eastAsia"/>
          <w:b/>
          <w:color w:val="000000"/>
          <w:sz w:val="24"/>
          <w:szCs w:val="32"/>
        </w:rPr>
        <w:t xml:space="preserve"> </w:t>
      </w:r>
      <w:r w:rsidRPr="000F0E13">
        <w:rPr>
          <w:rFonts w:ascii="微軟正黑體" w:eastAsia="微軟正黑體" w:hAnsi="微軟正黑體" w:cs="NSimSun"/>
          <w:b/>
          <w:color w:val="000000"/>
          <w:sz w:val="24"/>
          <w:szCs w:val="32"/>
        </w:rPr>
        <w:t xml:space="preserve">  </w:t>
      </w:r>
      <w:r w:rsidRPr="000F0E13">
        <w:rPr>
          <w:rFonts w:ascii="微軟正黑體" w:eastAsia="微軟正黑體" w:hAnsi="微軟正黑體" w:cs="NSimSun" w:hint="eastAsia"/>
          <w:b/>
          <w:color w:val="000000"/>
          <w:sz w:val="24"/>
          <w:szCs w:val="32"/>
        </w:rPr>
        <w:t xml:space="preserve">    晚餐</w:t>
      </w:r>
      <w:r w:rsidRPr="000F0E13">
        <w:rPr>
          <w:rFonts w:ascii="微軟正黑體" w:eastAsia="微軟正黑體" w:hAnsi="微軟正黑體" w:cs="NSimSun"/>
          <w:b/>
          <w:color w:val="000000"/>
          <w:sz w:val="24"/>
          <w:szCs w:val="32"/>
        </w:rPr>
        <w:t xml:space="preserve">: </w:t>
      </w:r>
      <w:r w:rsidRPr="000F0E13">
        <w:rPr>
          <w:rFonts w:ascii="微軟正黑體" w:eastAsia="微軟正黑體" w:hAnsi="微軟正黑體" w:cs="NSimSun" w:hint="eastAsia"/>
          <w:b/>
          <w:color w:val="000000"/>
          <w:sz w:val="24"/>
          <w:szCs w:val="32"/>
        </w:rPr>
        <w:t>X</w:t>
      </w:r>
    </w:p>
    <w:p w14:paraId="41AF8190" w14:textId="77777777" w:rsidR="0004766D" w:rsidRPr="000F0E13" w:rsidRDefault="0004766D" w:rsidP="000F0E13">
      <w:pPr>
        <w:spacing w:line="320" w:lineRule="exact"/>
        <w:contextualSpacing/>
        <w:rPr>
          <w:rFonts w:ascii="微軟正黑體" w:eastAsia="微軟正黑體" w:hAnsi="微軟正黑體" w:cs="NSimSun" w:hint="eastAsia"/>
          <w:b/>
          <w:color w:val="000000"/>
          <w:sz w:val="24"/>
          <w:szCs w:val="32"/>
        </w:rPr>
      </w:pPr>
      <w:r w:rsidRPr="000F0E13">
        <w:rPr>
          <w:rFonts w:ascii="微軟正黑體" w:eastAsia="微軟正黑體" w:hAnsi="微軟正黑體" w:cs="NSimSun" w:hint="eastAsia"/>
          <w:b/>
          <w:color w:val="000000"/>
          <w:sz w:val="24"/>
          <w:szCs w:val="32"/>
        </w:rPr>
        <w:t>住宿：溫暖的家</w:t>
      </w:r>
    </w:p>
    <w:p w14:paraId="050A3B45" w14:textId="77777777" w:rsidR="00CD6ECF" w:rsidRDefault="00CD6ECF">
      <w:pPr>
        <w:jc w:val="center"/>
        <w:rPr>
          <w:rFonts w:ascii="微軟正黑體" w:eastAsia="微軟正黑體" w:hAnsi="微軟正黑體" w:cs="微软雅黑 Light"/>
          <w:b/>
          <w:color w:val="000000"/>
          <w:sz w:val="40"/>
          <w:szCs w:val="40"/>
        </w:rPr>
      </w:pPr>
      <w:r w:rsidRPr="00CD6ECF">
        <w:rPr>
          <w:rFonts w:ascii="微軟正黑體" w:eastAsia="微軟正黑體" w:hAnsi="微軟正黑體" w:cs="微软雅黑 Light" w:hint="eastAsia"/>
          <w:b/>
          <w:color w:val="000000"/>
          <w:sz w:val="40"/>
          <w:szCs w:val="40"/>
        </w:rPr>
        <w:t xml:space="preserve">~~~~~~ </w:t>
      </w:r>
      <w:r w:rsidR="00902A26" w:rsidRPr="00902A26">
        <w:rPr>
          <w:rFonts w:ascii="微軟正黑體" w:eastAsia="微軟正黑體" w:hAnsi="微軟正黑體" w:cs="微软雅黑 Light" w:hint="eastAsia"/>
          <w:b/>
          <w:color w:val="000000"/>
          <w:sz w:val="40"/>
          <w:szCs w:val="40"/>
        </w:rPr>
        <w:t>！</w:t>
      </w:r>
      <w:r w:rsidRPr="00CD6ECF">
        <w:rPr>
          <w:rFonts w:ascii="微軟正黑體" w:eastAsia="微軟正黑體" w:hAnsi="微軟正黑體" w:cs="微软雅黑 Light" w:hint="eastAsia"/>
          <w:b/>
          <w:color w:val="000000"/>
          <w:sz w:val="40"/>
          <w:szCs w:val="40"/>
        </w:rPr>
        <w:t>敬祝旅途愉快！~~~~~~</w:t>
      </w:r>
    </w:p>
    <w:p w14:paraId="74908441" w14:textId="77777777" w:rsidR="00D640A7" w:rsidRPr="00CD6ECF" w:rsidRDefault="00D640A7">
      <w:pPr>
        <w:jc w:val="center"/>
        <w:rPr>
          <w:rFonts w:ascii="微軟正黑體" w:eastAsia="微軟正黑體" w:hAnsi="微軟正黑體" w:cs="微软雅黑 Light" w:hint="eastAsia"/>
          <w:b/>
          <w:color w:val="000000"/>
          <w:sz w:val="40"/>
          <w:szCs w:val="40"/>
          <w:lang w:eastAsia="zh-TW"/>
        </w:rPr>
      </w:pPr>
    </w:p>
    <w:p w14:paraId="672EA8AC" w14:textId="77777777" w:rsidR="00D640A7" w:rsidRDefault="00D640A7" w:rsidP="00922422">
      <w:pPr>
        <w:spacing w:line="340" w:lineRule="exact"/>
        <w:rPr>
          <w:rFonts w:ascii="微軟正黑體" w:eastAsia="DengXian" w:hAnsi="微軟正黑體"/>
          <w:color w:val="000000"/>
          <w:u w:val="single"/>
        </w:rPr>
      </w:pPr>
      <w:bookmarkStart w:id="0" w:name="_Hlk227233164"/>
    </w:p>
    <w:p w14:paraId="0409C074" w14:textId="77777777" w:rsidR="00D640A7" w:rsidRDefault="00D640A7" w:rsidP="00922422">
      <w:pPr>
        <w:spacing w:line="340" w:lineRule="exact"/>
        <w:rPr>
          <w:rFonts w:ascii="微軟正黑體" w:eastAsia="DengXian" w:hAnsi="微軟正黑體"/>
          <w:color w:val="000000"/>
          <w:u w:val="single"/>
        </w:rPr>
      </w:pPr>
    </w:p>
    <w:p w14:paraId="0528E02F" w14:textId="77777777" w:rsidR="00D640A7" w:rsidRDefault="00D640A7" w:rsidP="00922422">
      <w:pPr>
        <w:spacing w:line="340" w:lineRule="exact"/>
        <w:rPr>
          <w:rFonts w:ascii="微軟正黑體" w:eastAsia="DengXian" w:hAnsi="微軟正黑體" w:hint="eastAsia"/>
          <w:color w:val="000000"/>
          <w:u w:val="single"/>
        </w:rPr>
      </w:pPr>
    </w:p>
    <w:p w14:paraId="0C2D2DD7" w14:textId="77777777" w:rsidR="00922422" w:rsidRPr="006C5B88" w:rsidRDefault="00922422" w:rsidP="00922422">
      <w:pPr>
        <w:spacing w:line="3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※團費包含：</w:t>
      </w:r>
    </w:p>
    <w:p w14:paraId="3C443E83" w14:textId="77777777" w:rsidR="00922422" w:rsidRPr="006C5B88" w:rsidRDefault="00922422" w:rsidP="00922422">
      <w:pPr>
        <w:spacing w:line="340" w:lineRule="exact"/>
        <w:ind w:left="920" w:rightChars="-514" w:right="-1079"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211F0447" w14:textId="77777777" w:rsidR="00922422" w:rsidRDefault="00922422" w:rsidP="00922422">
      <w:pPr>
        <w:tabs>
          <w:tab w:val="left" w:pos="6585"/>
        </w:tabs>
        <w:spacing w:line="34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lang w:eastAsia="zh-TW"/>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lang w:eastAsia="zh-TW"/>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lang w:eastAsia="zh-TW"/>
        </w:rPr>
        <w:t xml:space="preserve">       </w:t>
      </w:r>
      <w:r w:rsidRPr="00922422">
        <w:rPr>
          <w:rFonts w:ascii="微軟正黑體" w:eastAsia="微軟正黑體" w:hAnsi="微軟正黑體" w:hint="eastAsia"/>
          <w:color w:val="767171"/>
          <w:sz w:val="20"/>
          <w:u w:val="single"/>
        </w:rPr>
        <w:t>備註</w:t>
      </w:r>
      <w:r w:rsidRPr="00922422">
        <w:rPr>
          <w:rFonts w:ascii="微軟正黑體" w:eastAsia="微軟正黑體" w:hAnsi="微軟正黑體" w:hint="eastAsia"/>
          <w:color w:val="767171"/>
          <w:sz w:val="20"/>
          <w:u w:val="single"/>
          <w:lang w:eastAsia="zh-TW"/>
        </w:rPr>
        <w:t>:</w:t>
      </w:r>
      <w:r w:rsidRPr="00922422">
        <w:rPr>
          <w:rFonts w:ascii="微軟正黑體" w:eastAsia="微軟正黑體" w:hAnsi="微軟正黑體" w:hint="eastAsia"/>
          <w:color w:val="767171"/>
          <w:sz w:val="20"/>
          <w:u w:val="single"/>
        </w:rPr>
        <w:t>團費不含旅平險</w:t>
      </w:r>
      <w:r w:rsidRPr="00922422">
        <w:rPr>
          <w:rFonts w:ascii="微軟正黑體" w:eastAsia="微軟正黑體" w:hAnsi="微軟正黑體" w:hint="eastAsia"/>
          <w:color w:val="767171"/>
          <w:sz w:val="20"/>
          <w:u w:val="single"/>
          <w:lang w:eastAsia="zh-TW"/>
        </w:rPr>
        <w:t>(</w:t>
      </w:r>
      <w:r w:rsidRPr="00922422">
        <w:rPr>
          <w:rFonts w:ascii="微軟正黑體" w:eastAsia="微軟正黑體" w:hAnsi="微軟正黑體" w:hint="eastAsia"/>
          <w:color w:val="767171"/>
          <w:sz w:val="20"/>
          <w:u w:val="single"/>
        </w:rPr>
        <w:t>旅遊平安險</w:t>
      </w:r>
      <w:r w:rsidRPr="00922422">
        <w:rPr>
          <w:rFonts w:ascii="微軟正黑體" w:eastAsia="微軟正黑體" w:hAnsi="微軟正黑體" w:hint="eastAsia"/>
          <w:color w:val="767171"/>
          <w:sz w:val="20"/>
          <w:u w:val="single"/>
          <w:lang w:eastAsia="zh-TW"/>
        </w:rPr>
        <w:t>)~</w:t>
      </w:r>
      <w:r w:rsidRPr="00922422">
        <w:rPr>
          <w:rFonts w:ascii="微軟正黑體" w:eastAsia="微軟正黑體" w:hAnsi="微軟正黑體" w:hint="eastAsia"/>
          <w:color w:val="767171"/>
          <w:sz w:val="20"/>
          <w:u w:val="single"/>
        </w:rPr>
        <w:t>如旅客需要，請自行加保。</w:t>
      </w:r>
    </w:p>
    <w:p w14:paraId="3DF3E5B8" w14:textId="77777777" w:rsidR="00922422" w:rsidRPr="006C5B88" w:rsidRDefault="00922422" w:rsidP="00922422">
      <w:pPr>
        <w:tabs>
          <w:tab w:val="left" w:pos="6585"/>
        </w:tabs>
        <w:spacing w:line="34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14:paraId="50C09A16" w14:textId="77777777" w:rsidR="00922422" w:rsidRPr="006C5B88" w:rsidRDefault="00922422" w:rsidP="00922422">
      <w:pPr>
        <w:spacing w:line="340" w:lineRule="exact"/>
        <w:rPr>
          <w:rFonts w:ascii="微軟正黑體" w:eastAsia="微軟正黑體" w:hAnsi="微軟正黑體" w:hint="eastAsia"/>
          <w:color w:val="000000"/>
          <w:u w:val="single"/>
        </w:rPr>
      </w:pPr>
    </w:p>
    <w:p w14:paraId="07E41A75" w14:textId="77777777" w:rsidR="00922422" w:rsidRPr="006C5B88" w:rsidRDefault="00922422" w:rsidP="00922422">
      <w:pPr>
        <w:spacing w:line="3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54D7B386" w14:textId="77777777" w:rsidR="00922422" w:rsidRPr="006C5B88" w:rsidRDefault="00922422" w:rsidP="00922422">
      <w:pPr>
        <w:spacing w:line="34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720EFE48" w14:textId="77777777" w:rsidR="00922422" w:rsidRPr="00922422" w:rsidRDefault="00922422" w:rsidP="00922422">
      <w:pPr>
        <w:spacing w:line="340" w:lineRule="exact"/>
        <w:rPr>
          <w:rFonts w:ascii="微軟正黑體" w:eastAsia="微軟正黑體" w:hAnsi="微軟正黑體"/>
          <w:color w:val="000000"/>
          <w:sz w:val="20"/>
        </w:rPr>
      </w:pPr>
      <w:r w:rsidRPr="00922422">
        <w:rPr>
          <w:rFonts w:ascii="微軟正黑體" w:eastAsia="微軟正黑體" w:hAnsi="微軟正黑體" w:hint="eastAsia"/>
          <w:color w:val="000000"/>
          <w:sz w:val="20"/>
        </w:rPr>
        <w:t>★小費：N</w:t>
      </w:r>
      <w:r w:rsidRPr="00922422">
        <w:rPr>
          <w:rFonts w:ascii="微軟正黑體" w:eastAsia="微軟正黑體" w:hAnsi="微軟正黑體"/>
          <w:color w:val="000000"/>
          <w:sz w:val="20"/>
        </w:rPr>
        <w:t>T300x天數</w:t>
      </w:r>
    </w:p>
    <w:p w14:paraId="443E11DB" w14:textId="77777777" w:rsidR="00922422" w:rsidRPr="006C5B88" w:rsidRDefault="00922422" w:rsidP="00922422">
      <w:pPr>
        <w:spacing w:line="34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1C3FE896" w14:textId="77777777" w:rsidR="00922422" w:rsidRPr="006C5B88" w:rsidRDefault="00922422" w:rsidP="00922422">
      <w:pPr>
        <w:spacing w:line="340" w:lineRule="exact"/>
        <w:rPr>
          <w:rFonts w:ascii="微軟正黑體" w:eastAsia="微軟正黑體" w:hAnsi="微軟正黑體" w:hint="eastAsia"/>
          <w:color w:val="000000"/>
          <w:u w:val="single"/>
        </w:rPr>
      </w:pPr>
    </w:p>
    <w:p w14:paraId="5ACA76CA" w14:textId="77777777" w:rsidR="00D640A7" w:rsidRPr="00D640A7" w:rsidRDefault="00D640A7" w:rsidP="00D640A7">
      <w:pPr>
        <w:spacing w:line="340" w:lineRule="exact"/>
        <w:rPr>
          <w:rFonts w:ascii="微軟正黑體" w:eastAsia="DengXian" w:hAnsi="微軟正黑體" w:hint="eastAsia"/>
          <w:color w:val="000000"/>
          <w:sz w:val="20"/>
        </w:rPr>
      </w:pPr>
      <w:r w:rsidRPr="00D640A7">
        <w:rPr>
          <w:rFonts w:ascii="微軟正黑體" w:eastAsia="微軟正黑體" w:hAnsi="微軟正黑體" w:hint="eastAsia"/>
          <w:color w:val="000000"/>
        </w:rPr>
        <w:t>※</w:t>
      </w:r>
      <w:r w:rsidRPr="006C5B88">
        <w:rPr>
          <w:rFonts w:ascii="微軟正黑體" w:eastAsia="微軟正黑體" w:hAnsi="微軟正黑體" w:hint="eastAsia"/>
          <w:color w:val="000000"/>
          <w:sz w:val="20"/>
        </w:rPr>
        <w:t>為了讓您</w:t>
      </w:r>
      <w:r>
        <w:rPr>
          <w:rFonts w:ascii="微軟正黑體" w:eastAsia="微軟正黑體" w:hAnsi="微軟正黑體" w:hint="eastAsia"/>
          <w:color w:val="000000"/>
          <w:sz w:val="20"/>
        </w:rPr>
        <w:t>不虛此行</w:t>
      </w:r>
      <w:r w:rsidRPr="006C5B88">
        <w:rPr>
          <w:rFonts w:ascii="微軟正黑體" w:eastAsia="微軟正黑體" w:hAnsi="微軟正黑體" w:hint="eastAsia"/>
          <w:color w:val="000000"/>
          <w:sz w:val="20"/>
        </w:rPr>
        <w:t>，當地專業的導遊們會貼心</w:t>
      </w:r>
      <w:r>
        <w:rPr>
          <w:rFonts w:ascii="微軟正黑體" w:eastAsia="微軟正黑體" w:hAnsi="微軟正黑體" w:hint="eastAsia"/>
          <w:color w:val="000000"/>
          <w:sz w:val="20"/>
        </w:rPr>
        <w:t>的在</w:t>
      </w:r>
      <w:r w:rsidRPr="006C5B88">
        <w:rPr>
          <w:rFonts w:ascii="微軟正黑體" w:eastAsia="微軟正黑體" w:hAnsi="微軟正黑體" w:hint="eastAsia"/>
          <w:color w:val="000000"/>
          <w:sz w:val="20"/>
        </w:rPr>
        <w:t>車上準備當地特殊的</w:t>
      </w:r>
      <w:r>
        <w:rPr>
          <w:rFonts w:ascii="微軟正黑體" w:eastAsia="微軟正黑體" w:hAnsi="微軟正黑體" w:hint="eastAsia"/>
          <w:color w:val="000000"/>
          <w:sz w:val="20"/>
        </w:rPr>
        <w:t>土產、特色</w:t>
      </w:r>
      <w:r w:rsidRPr="006C5B88">
        <w:rPr>
          <w:rFonts w:ascii="微軟正黑體" w:eastAsia="微軟正黑體" w:hAnsi="微軟正黑體" w:hint="eastAsia"/>
          <w:color w:val="000000"/>
          <w:sz w:val="20"/>
        </w:rPr>
        <w:t>點心與零食，您可自由選擇購買。</w:t>
      </w:r>
    </w:p>
    <w:p w14:paraId="243C1B58" w14:textId="77777777" w:rsidR="00922422" w:rsidRPr="006C5B88" w:rsidRDefault="00922422" w:rsidP="00922422">
      <w:pPr>
        <w:spacing w:line="340" w:lineRule="exact"/>
        <w:contextualSpacing/>
        <w:rPr>
          <w:rFonts w:ascii="微軟正黑體" w:eastAsia="微軟正黑體" w:hAnsi="微軟正黑體" w:cs="NSimSun" w:hint="eastAsia"/>
          <w:b/>
          <w:color w:val="984806"/>
          <w:sz w:val="22"/>
        </w:rPr>
      </w:pPr>
    </w:p>
    <w:p w14:paraId="30F1D164" w14:textId="77777777" w:rsidR="00922422" w:rsidRPr="006C5B88" w:rsidRDefault="00922422" w:rsidP="00922422">
      <w:pPr>
        <w:tabs>
          <w:tab w:val="left" w:pos="1440"/>
          <w:tab w:val="left" w:pos="1980"/>
          <w:tab w:val="left" w:pos="4860"/>
        </w:tabs>
        <w:snapToGrid w:val="0"/>
        <w:spacing w:beforeLines="50" w:before="156"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47FABBAD" w14:textId="77777777" w:rsidR="00922422" w:rsidRDefault="00922422" w:rsidP="00922422">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14:paraId="78FEA739" w14:textId="77777777" w:rsidR="00922422" w:rsidRDefault="00922422" w:rsidP="00922422">
      <w:pPr>
        <w:spacing w:line="320" w:lineRule="exact"/>
        <w:ind w:left="258" w:hangingChars="129" w:hanging="258"/>
        <w:rPr>
          <w:rFonts w:ascii="微軟正黑體" w:eastAsia="微軟正黑體" w:hAnsi="微軟正黑體"/>
          <w:color w:val="FF0000"/>
          <w:sz w:val="20"/>
          <w:highlight w:val="yellow"/>
        </w:rPr>
      </w:pPr>
    </w:p>
    <w:p w14:paraId="5C622B91" w14:textId="77777777" w:rsidR="00922422" w:rsidRPr="006C5B88" w:rsidRDefault="00922422" w:rsidP="00922422">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3D2E4F3D" w14:textId="77777777" w:rsidR="00922422" w:rsidRPr="006C5B88" w:rsidRDefault="00922422" w:rsidP="00922422">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14:paraId="34A2B0C7" w14:textId="77777777" w:rsidR="00922422" w:rsidRPr="006C5B88" w:rsidRDefault="00922422" w:rsidP="00922422">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14:paraId="60647F0F" w14:textId="77777777" w:rsidR="00922422" w:rsidRPr="006C5B88" w:rsidRDefault="00922422" w:rsidP="00922422">
      <w:pPr>
        <w:spacing w:line="320" w:lineRule="exact"/>
        <w:ind w:left="258" w:hangingChars="129" w:hanging="258"/>
        <w:rPr>
          <w:rFonts w:ascii="微軟正黑體" w:eastAsia="微軟正黑體" w:hAnsi="微軟正黑體"/>
          <w:color w:val="000000"/>
          <w:sz w:val="20"/>
        </w:rPr>
      </w:pPr>
    </w:p>
    <w:p w14:paraId="0A6B4835"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50BDBFFE"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1A7B4998"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14:paraId="06C3094A"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034810C9"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7EB8ABA2"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0D9D6409"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6A13732D" w14:textId="77777777" w:rsidR="00922422" w:rsidRPr="006C5B88" w:rsidRDefault="00922422" w:rsidP="00922422">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07367140" w14:textId="77777777" w:rsidR="00922422" w:rsidRPr="006C5B88" w:rsidRDefault="00922422" w:rsidP="00922422">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14:paraId="4EA346F1" w14:textId="77777777" w:rsidR="00922422" w:rsidRPr="006C5B88" w:rsidRDefault="00922422" w:rsidP="00922422">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68E56935" w14:textId="77777777" w:rsidR="00922422" w:rsidRPr="006C5B88" w:rsidRDefault="00922422" w:rsidP="00922422">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14:paraId="44021868" w14:textId="77777777" w:rsidR="00922422" w:rsidRPr="006C5B88" w:rsidRDefault="00922422" w:rsidP="00922422">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1F6F14D1" w14:textId="77777777" w:rsidR="00922422" w:rsidRPr="006C5B88" w:rsidRDefault="00922422" w:rsidP="00922422">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037E50E6" w14:textId="77777777" w:rsidR="00902A26" w:rsidRPr="00922422" w:rsidRDefault="00922422" w:rsidP="00922422">
      <w:pPr>
        <w:spacing w:line="320" w:lineRule="exact"/>
        <w:ind w:left="258" w:hangingChars="129" w:hanging="258"/>
        <w:rPr>
          <w:rFonts w:ascii="微軟正黑體" w:eastAsia="微軟正黑體" w:hAnsi="微軟正黑體" w:cs="Arial" w:hint="eastAsia"/>
          <w:sz w:val="22"/>
          <w:lang w:eastAsia="zh-TW"/>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0"/>
    </w:p>
    <w:sectPr w:rsidR="00902A26" w:rsidRPr="00922422" w:rsidSect="00D4447B">
      <w:pgSz w:w="11906" w:h="16838"/>
      <w:pgMar w:top="720" w:right="720" w:bottom="720" w:left="720" w:header="0" w:footer="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D0A1" w14:textId="77777777" w:rsidR="0016158D" w:rsidRDefault="0016158D">
      <w:r>
        <w:separator/>
      </w:r>
    </w:p>
  </w:endnote>
  <w:endnote w:type="continuationSeparator" w:id="0">
    <w:p w14:paraId="27073B55" w14:textId="77777777" w:rsidR="0016158D" w:rsidRDefault="0016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華康行楷體W5">
    <w:altName w:val="微軟正黑體"/>
    <w:panose1 w:val="020B0604020202020204"/>
    <w:charset w:val="88"/>
    <w:family w:val="script"/>
    <w:pitch w:val="default"/>
    <w:sig w:usb0="00000000" w:usb1="00000000" w:usb2="00000016" w:usb3="00000000" w:csb0="00100000" w:csb1="00000000"/>
  </w:font>
  <w:font w:name="Times">
    <w:panose1 w:val="020B0604020202020204"/>
    <w:charset w:val="00"/>
    <w:family w:val="roman"/>
    <w:pitch w:val="default"/>
    <w:sig w:usb0="00000000" w:usb1="00000000"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5BD0" w14:textId="77777777" w:rsidR="0016158D" w:rsidRDefault="0016158D">
      <w:r>
        <w:separator/>
      </w:r>
    </w:p>
  </w:footnote>
  <w:footnote w:type="continuationSeparator" w:id="0">
    <w:p w14:paraId="144D0FD8" w14:textId="77777777" w:rsidR="0016158D" w:rsidRDefault="00161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1DED"/>
    <w:multiLevelType w:val="singleLevel"/>
    <w:tmpl w:val="438E1DED"/>
    <w:lvl w:ilvl="0">
      <w:start w:val="2"/>
      <w:numFmt w:val="decimal"/>
      <w:suff w:val="space"/>
      <w:lvlText w:val="第%1天"/>
      <w:lvlJc w:val="left"/>
    </w:lvl>
  </w:abstractNum>
  <w:num w:numId="1" w16cid:durableId="1901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6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TkyOTIwODI0NTljMjg5OTU3ZjlkYmUyOGQwODZjMzIifQ=="/>
  </w:docVars>
  <w:rsids>
    <w:rsidRoot w:val="00077671"/>
    <w:rsid w:val="00002745"/>
    <w:rsid w:val="0000591B"/>
    <w:rsid w:val="00007B3E"/>
    <w:rsid w:val="00014887"/>
    <w:rsid w:val="00020024"/>
    <w:rsid w:val="00022BA6"/>
    <w:rsid w:val="00035299"/>
    <w:rsid w:val="00041055"/>
    <w:rsid w:val="0004766D"/>
    <w:rsid w:val="00050111"/>
    <w:rsid w:val="00050E30"/>
    <w:rsid w:val="00050F73"/>
    <w:rsid w:val="0006337F"/>
    <w:rsid w:val="00064F20"/>
    <w:rsid w:val="00072B06"/>
    <w:rsid w:val="00077671"/>
    <w:rsid w:val="000776BA"/>
    <w:rsid w:val="00081A16"/>
    <w:rsid w:val="00095D0C"/>
    <w:rsid w:val="00097A5C"/>
    <w:rsid w:val="000A5698"/>
    <w:rsid w:val="000A6DEE"/>
    <w:rsid w:val="000D1A9D"/>
    <w:rsid w:val="000D341F"/>
    <w:rsid w:val="000D550B"/>
    <w:rsid w:val="000D5ACE"/>
    <w:rsid w:val="000E0E1E"/>
    <w:rsid w:val="000E5196"/>
    <w:rsid w:val="000E531E"/>
    <w:rsid w:val="000F0E13"/>
    <w:rsid w:val="000F6ECC"/>
    <w:rsid w:val="00101FB0"/>
    <w:rsid w:val="00112D27"/>
    <w:rsid w:val="00113F7F"/>
    <w:rsid w:val="00122464"/>
    <w:rsid w:val="0013079A"/>
    <w:rsid w:val="001403C1"/>
    <w:rsid w:val="00141961"/>
    <w:rsid w:val="00141DAA"/>
    <w:rsid w:val="0014429E"/>
    <w:rsid w:val="0014583A"/>
    <w:rsid w:val="0015016C"/>
    <w:rsid w:val="00157AEA"/>
    <w:rsid w:val="0016158D"/>
    <w:rsid w:val="00161D60"/>
    <w:rsid w:val="001864A6"/>
    <w:rsid w:val="00194E1F"/>
    <w:rsid w:val="001B68A6"/>
    <w:rsid w:val="001E328D"/>
    <w:rsid w:val="001F6BF1"/>
    <w:rsid w:val="002039B0"/>
    <w:rsid w:val="002137CF"/>
    <w:rsid w:val="00230B3F"/>
    <w:rsid w:val="00231876"/>
    <w:rsid w:val="00236E36"/>
    <w:rsid w:val="00247A74"/>
    <w:rsid w:val="002633F0"/>
    <w:rsid w:val="00276230"/>
    <w:rsid w:val="002940D2"/>
    <w:rsid w:val="002A37DC"/>
    <w:rsid w:val="002A47B8"/>
    <w:rsid w:val="002C1F4E"/>
    <w:rsid w:val="002D1FA6"/>
    <w:rsid w:val="002D2A36"/>
    <w:rsid w:val="002D4F48"/>
    <w:rsid w:val="002D59BD"/>
    <w:rsid w:val="002E112B"/>
    <w:rsid w:val="002F582D"/>
    <w:rsid w:val="002F6B38"/>
    <w:rsid w:val="003102C2"/>
    <w:rsid w:val="0032081D"/>
    <w:rsid w:val="00320D6F"/>
    <w:rsid w:val="00321350"/>
    <w:rsid w:val="00326118"/>
    <w:rsid w:val="00330141"/>
    <w:rsid w:val="0033710B"/>
    <w:rsid w:val="003406D4"/>
    <w:rsid w:val="00342387"/>
    <w:rsid w:val="0035528F"/>
    <w:rsid w:val="00364DD6"/>
    <w:rsid w:val="00367DDA"/>
    <w:rsid w:val="00370F85"/>
    <w:rsid w:val="0038406E"/>
    <w:rsid w:val="0039435F"/>
    <w:rsid w:val="00395E23"/>
    <w:rsid w:val="003A47FA"/>
    <w:rsid w:val="003A5E4D"/>
    <w:rsid w:val="003B0ACE"/>
    <w:rsid w:val="003B397C"/>
    <w:rsid w:val="003B505E"/>
    <w:rsid w:val="003B7A8C"/>
    <w:rsid w:val="003C226C"/>
    <w:rsid w:val="003C5A28"/>
    <w:rsid w:val="003D62BF"/>
    <w:rsid w:val="003E5535"/>
    <w:rsid w:val="003E7CB1"/>
    <w:rsid w:val="003F07EF"/>
    <w:rsid w:val="003F7266"/>
    <w:rsid w:val="00400417"/>
    <w:rsid w:val="00403D61"/>
    <w:rsid w:val="00405042"/>
    <w:rsid w:val="004138A3"/>
    <w:rsid w:val="00415A2B"/>
    <w:rsid w:val="00423E4F"/>
    <w:rsid w:val="004417DD"/>
    <w:rsid w:val="00443917"/>
    <w:rsid w:val="004441D2"/>
    <w:rsid w:val="00447DE0"/>
    <w:rsid w:val="00450F56"/>
    <w:rsid w:val="0046101F"/>
    <w:rsid w:val="00464F11"/>
    <w:rsid w:val="00474C71"/>
    <w:rsid w:val="00474C90"/>
    <w:rsid w:val="00482D90"/>
    <w:rsid w:val="004876B9"/>
    <w:rsid w:val="00497BFA"/>
    <w:rsid w:val="004A41A7"/>
    <w:rsid w:val="004B5291"/>
    <w:rsid w:val="004C3D9D"/>
    <w:rsid w:val="004D1B03"/>
    <w:rsid w:val="004D3A42"/>
    <w:rsid w:val="004D4732"/>
    <w:rsid w:val="004E3889"/>
    <w:rsid w:val="004E5F1D"/>
    <w:rsid w:val="004E69DA"/>
    <w:rsid w:val="004F1CC9"/>
    <w:rsid w:val="004F238E"/>
    <w:rsid w:val="004F25D4"/>
    <w:rsid w:val="004F4A0C"/>
    <w:rsid w:val="004F6A00"/>
    <w:rsid w:val="004F7502"/>
    <w:rsid w:val="004F7531"/>
    <w:rsid w:val="0051506C"/>
    <w:rsid w:val="00517BEC"/>
    <w:rsid w:val="005221BF"/>
    <w:rsid w:val="00524EA0"/>
    <w:rsid w:val="00534041"/>
    <w:rsid w:val="0053742F"/>
    <w:rsid w:val="005413AD"/>
    <w:rsid w:val="00547515"/>
    <w:rsid w:val="00556EF3"/>
    <w:rsid w:val="00582361"/>
    <w:rsid w:val="005975B1"/>
    <w:rsid w:val="005A2AA8"/>
    <w:rsid w:val="005A720F"/>
    <w:rsid w:val="005B6ABC"/>
    <w:rsid w:val="005C1DB4"/>
    <w:rsid w:val="005E7CF9"/>
    <w:rsid w:val="005E7F27"/>
    <w:rsid w:val="005F01DE"/>
    <w:rsid w:val="005F045D"/>
    <w:rsid w:val="0060218A"/>
    <w:rsid w:val="00616807"/>
    <w:rsid w:val="0062017B"/>
    <w:rsid w:val="006209C3"/>
    <w:rsid w:val="00624E53"/>
    <w:rsid w:val="00625090"/>
    <w:rsid w:val="00633C38"/>
    <w:rsid w:val="00634731"/>
    <w:rsid w:val="00634FA9"/>
    <w:rsid w:val="00640475"/>
    <w:rsid w:val="00642EE5"/>
    <w:rsid w:val="006507F6"/>
    <w:rsid w:val="006522B9"/>
    <w:rsid w:val="00654ADC"/>
    <w:rsid w:val="0066152D"/>
    <w:rsid w:val="00671DF2"/>
    <w:rsid w:val="006827D7"/>
    <w:rsid w:val="006902E7"/>
    <w:rsid w:val="00693789"/>
    <w:rsid w:val="006A306A"/>
    <w:rsid w:val="006A5B85"/>
    <w:rsid w:val="006A618B"/>
    <w:rsid w:val="006C521B"/>
    <w:rsid w:val="006C6BFB"/>
    <w:rsid w:val="006D514E"/>
    <w:rsid w:val="006D7961"/>
    <w:rsid w:val="006E5313"/>
    <w:rsid w:val="006E7DE8"/>
    <w:rsid w:val="006F0D92"/>
    <w:rsid w:val="006F737F"/>
    <w:rsid w:val="007006DC"/>
    <w:rsid w:val="00703A73"/>
    <w:rsid w:val="0072032F"/>
    <w:rsid w:val="00720E62"/>
    <w:rsid w:val="007229C4"/>
    <w:rsid w:val="00732B56"/>
    <w:rsid w:val="00736D01"/>
    <w:rsid w:val="0075235E"/>
    <w:rsid w:val="007531B2"/>
    <w:rsid w:val="007570BD"/>
    <w:rsid w:val="00761308"/>
    <w:rsid w:val="007648D5"/>
    <w:rsid w:val="00771E54"/>
    <w:rsid w:val="00785608"/>
    <w:rsid w:val="00792C82"/>
    <w:rsid w:val="00794CBF"/>
    <w:rsid w:val="007A21F9"/>
    <w:rsid w:val="007B0B71"/>
    <w:rsid w:val="007B1203"/>
    <w:rsid w:val="007B1FCE"/>
    <w:rsid w:val="007B2BED"/>
    <w:rsid w:val="007B6824"/>
    <w:rsid w:val="007C77A7"/>
    <w:rsid w:val="007D00A5"/>
    <w:rsid w:val="007D2EDD"/>
    <w:rsid w:val="007D3C00"/>
    <w:rsid w:val="007D797F"/>
    <w:rsid w:val="007E60B1"/>
    <w:rsid w:val="007E6389"/>
    <w:rsid w:val="007F133B"/>
    <w:rsid w:val="007F7F1A"/>
    <w:rsid w:val="0080375A"/>
    <w:rsid w:val="008056BB"/>
    <w:rsid w:val="00807F9B"/>
    <w:rsid w:val="008150F4"/>
    <w:rsid w:val="00815C83"/>
    <w:rsid w:val="00815F06"/>
    <w:rsid w:val="00817005"/>
    <w:rsid w:val="00817D0C"/>
    <w:rsid w:val="00820B0B"/>
    <w:rsid w:val="00821103"/>
    <w:rsid w:val="0082122E"/>
    <w:rsid w:val="00826696"/>
    <w:rsid w:val="00830201"/>
    <w:rsid w:val="00834FEC"/>
    <w:rsid w:val="00844621"/>
    <w:rsid w:val="00855BC3"/>
    <w:rsid w:val="00873566"/>
    <w:rsid w:val="00876778"/>
    <w:rsid w:val="00881B62"/>
    <w:rsid w:val="0088750B"/>
    <w:rsid w:val="0089129D"/>
    <w:rsid w:val="008A0BFB"/>
    <w:rsid w:val="008A1348"/>
    <w:rsid w:val="008A5110"/>
    <w:rsid w:val="008B154B"/>
    <w:rsid w:val="008B1634"/>
    <w:rsid w:val="008B1F51"/>
    <w:rsid w:val="008B42F1"/>
    <w:rsid w:val="008C31C5"/>
    <w:rsid w:val="008C6F56"/>
    <w:rsid w:val="008D5F83"/>
    <w:rsid w:val="008D6A54"/>
    <w:rsid w:val="00900239"/>
    <w:rsid w:val="00900FB4"/>
    <w:rsid w:val="00902797"/>
    <w:rsid w:val="00902A26"/>
    <w:rsid w:val="0092158A"/>
    <w:rsid w:val="00922422"/>
    <w:rsid w:val="0093029D"/>
    <w:rsid w:val="009333E5"/>
    <w:rsid w:val="00934FF1"/>
    <w:rsid w:val="00936D6F"/>
    <w:rsid w:val="00954B94"/>
    <w:rsid w:val="009557D6"/>
    <w:rsid w:val="00960276"/>
    <w:rsid w:val="0096556F"/>
    <w:rsid w:val="0097100A"/>
    <w:rsid w:val="00971C66"/>
    <w:rsid w:val="00982B13"/>
    <w:rsid w:val="00986006"/>
    <w:rsid w:val="00996C2B"/>
    <w:rsid w:val="009A214A"/>
    <w:rsid w:val="009A4232"/>
    <w:rsid w:val="009B1EAE"/>
    <w:rsid w:val="009B6637"/>
    <w:rsid w:val="009C33C4"/>
    <w:rsid w:val="009C465D"/>
    <w:rsid w:val="009D05D3"/>
    <w:rsid w:val="009D44DF"/>
    <w:rsid w:val="009D684B"/>
    <w:rsid w:val="009E5518"/>
    <w:rsid w:val="009E7343"/>
    <w:rsid w:val="009F3090"/>
    <w:rsid w:val="009F35BD"/>
    <w:rsid w:val="009F5872"/>
    <w:rsid w:val="00A01FBA"/>
    <w:rsid w:val="00A029D5"/>
    <w:rsid w:val="00A036C6"/>
    <w:rsid w:val="00A04DB5"/>
    <w:rsid w:val="00A06109"/>
    <w:rsid w:val="00A10F42"/>
    <w:rsid w:val="00A113C4"/>
    <w:rsid w:val="00A14E7B"/>
    <w:rsid w:val="00A22008"/>
    <w:rsid w:val="00A260BC"/>
    <w:rsid w:val="00A30009"/>
    <w:rsid w:val="00A32127"/>
    <w:rsid w:val="00A37011"/>
    <w:rsid w:val="00A4097E"/>
    <w:rsid w:val="00A513D8"/>
    <w:rsid w:val="00A56534"/>
    <w:rsid w:val="00A62346"/>
    <w:rsid w:val="00A658ED"/>
    <w:rsid w:val="00A74C0B"/>
    <w:rsid w:val="00A7536D"/>
    <w:rsid w:val="00A847BF"/>
    <w:rsid w:val="00A90104"/>
    <w:rsid w:val="00A9437B"/>
    <w:rsid w:val="00A9727C"/>
    <w:rsid w:val="00A97B9B"/>
    <w:rsid w:val="00AB4797"/>
    <w:rsid w:val="00AC5658"/>
    <w:rsid w:val="00AD1861"/>
    <w:rsid w:val="00AD27D7"/>
    <w:rsid w:val="00AE048C"/>
    <w:rsid w:val="00AE26E5"/>
    <w:rsid w:val="00AE4842"/>
    <w:rsid w:val="00AE4BE7"/>
    <w:rsid w:val="00AE514A"/>
    <w:rsid w:val="00AF34DA"/>
    <w:rsid w:val="00B02B54"/>
    <w:rsid w:val="00B03F07"/>
    <w:rsid w:val="00B07A80"/>
    <w:rsid w:val="00B101B1"/>
    <w:rsid w:val="00B168C2"/>
    <w:rsid w:val="00B30F80"/>
    <w:rsid w:val="00B321CA"/>
    <w:rsid w:val="00B40266"/>
    <w:rsid w:val="00B405E1"/>
    <w:rsid w:val="00B421D5"/>
    <w:rsid w:val="00B47935"/>
    <w:rsid w:val="00B51531"/>
    <w:rsid w:val="00B540E5"/>
    <w:rsid w:val="00B602BC"/>
    <w:rsid w:val="00B70AA2"/>
    <w:rsid w:val="00B7547A"/>
    <w:rsid w:val="00B80133"/>
    <w:rsid w:val="00B8459C"/>
    <w:rsid w:val="00B84C0E"/>
    <w:rsid w:val="00BA4D65"/>
    <w:rsid w:val="00BB23EA"/>
    <w:rsid w:val="00BB485E"/>
    <w:rsid w:val="00BB7800"/>
    <w:rsid w:val="00BC6101"/>
    <w:rsid w:val="00BC6F24"/>
    <w:rsid w:val="00BD1D34"/>
    <w:rsid w:val="00BD2167"/>
    <w:rsid w:val="00BD3AC7"/>
    <w:rsid w:val="00BD4FF1"/>
    <w:rsid w:val="00BD6EF9"/>
    <w:rsid w:val="00BE0671"/>
    <w:rsid w:val="00BE3D3A"/>
    <w:rsid w:val="00BF3167"/>
    <w:rsid w:val="00C00032"/>
    <w:rsid w:val="00C031C7"/>
    <w:rsid w:val="00C1466F"/>
    <w:rsid w:val="00C21D76"/>
    <w:rsid w:val="00C23AC2"/>
    <w:rsid w:val="00C2515E"/>
    <w:rsid w:val="00C26022"/>
    <w:rsid w:val="00C27024"/>
    <w:rsid w:val="00C30491"/>
    <w:rsid w:val="00C431CE"/>
    <w:rsid w:val="00C50D11"/>
    <w:rsid w:val="00C56CB2"/>
    <w:rsid w:val="00C57B58"/>
    <w:rsid w:val="00C60EF9"/>
    <w:rsid w:val="00C65CF5"/>
    <w:rsid w:val="00C663E0"/>
    <w:rsid w:val="00C779BC"/>
    <w:rsid w:val="00C82F0D"/>
    <w:rsid w:val="00C84C05"/>
    <w:rsid w:val="00C84E59"/>
    <w:rsid w:val="00C8561F"/>
    <w:rsid w:val="00C91A61"/>
    <w:rsid w:val="00C94339"/>
    <w:rsid w:val="00CA2E8C"/>
    <w:rsid w:val="00CA4A21"/>
    <w:rsid w:val="00CB057C"/>
    <w:rsid w:val="00CB29A6"/>
    <w:rsid w:val="00CB3684"/>
    <w:rsid w:val="00CB7093"/>
    <w:rsid w:val="00CC6346"/>
    <w:rsid w:val="00CC6B0E"/>
    <w:rsid w:val="00CC7B43"/>
    <w:rsid w:val="00CD2AA1"/>
    <w:rsid w:val="00CD6ECF"/>
    <w:rsid w:val="00CE22F7"/>
    <w:rsid w:val="00CE2519"/>
    <w:rsid w:val="00CE46D0"/>
    <w:rsid w:val="00CE7DE4"/>
    <w:rsid w:val="00CF5295"/>
    <w:rsid w:val="00CF62F2"/>
    <w:rsid w:val="00CF6BBB"/>
    <w:rsid w:val="00D03A9D"/>
    <w:rsid w:val="00D0540D"/>
    <w:rsid w:val="00D062B3"/>
    <w:rsid w:val="00D069F3"/>
    <w:rsid w:val="00D11DB6"/>
    <w:rsid w:val="00D24D86"/>
    <w:rsid w:val="00D270AD"/>
    <w:rsid w:val="00D317FF"/>
    <w:rsid w:val="00D3256E"/>
    <w:rsid w:val="00D42432"/>
    <w:rsid w:val="00D43113"/>
    <w:rsid w:val="00D4447B"/>
    <w:rsid w:val="00D4515D"/>
    <w:rsid w:val="00D50774"/>
    <w:rsid w:val="00D565B4"/>
    <w:rsid w:val="00D5770C"/>
    <w:rsid w:val="00D640A7"/>
    <w:rsid w:val="00D718C9"/>
    <w:rsid w:val="00D7291E"/>
    <w:rsid w:val="00D7421F"/>
    <w:rsid w:val="00D77834"/>
    <w:rsid w:val="00D800BE"/>
    <w:rsid w:val="00D85D15"/>
    <w:rsid w:val="00DA277A"/>
    <w:rsid w:val="00DA7733"/>
    <w:rsid w:val="00DB2692"/>
    <w:rsid w:val="00DB3009"/>
    <w:rsid w:val="00DB31E1"/>
    <w:rsid w:val="00DB5925"/>
    <w:rsid w:val="00DC3EE2"/>
    <w:rsid w:val="00DC67D5"/>
    <w:rsid w:val="00DD116B"/>
    <w:rsid w:val="00DF3226"/>
    <w:rsid w:val="00DF5D55"/>
    <w:rsid w:val="00DF7D79"/>
    <w:rsid w:val="00E13655"/>
    <w:rsid w:val="00E15FE5"/>
    <w:rsid w:val="00E246D4"/>
    <w:rsid w:val="00E30F1B"/>
    <w:rsid w:val="00E427C0"/>
    <w:rsid w:val="00E44E8A"/>
    <w:rsid w:val="00E5021D"/>
    <w:rsid w:val="00E53303"/>
    <w:rsid w:val="00E562FA"/>
    <w:rsid w:val="00E600A1"/>
    <w:rsid w:val="00E671F7"/>
    <w:rsid w:val="00E70542"/>
    <w:rsid w:val="00E71C23"/>
    <w:rsid w:val="00E72F6C"/>
    <w:rsid w:val="00E759EA"/>
    <w:rsid w:val="00E77BE4"/>
    <w:rsid w:val="00E917EC"/>
    <w:rsid w:val="00E95022"/>
    <w:rsid w:val="00EA77B3"/>
    <w:rsid w:val="00EB131C"/>
    <w:rsid w:val="00EB2433"/>
    <w:rsid w:val="00ED0240"/>
    <w:rsid w:val="00ED201D"/>
    <w:rsid w:val="00ED69B7"/>
    <w:rsid w:val="00EE11F2"/>
    <w:rsid w:val="00F01818"/>
    <w:rsid w:val="00F0579B"/>
    <w:rsid w:val="00F11BC6"/>
    <w:rsid w:val="00F15723"/>
    <w:rsid w:val="00F23CE5"/>
    <w:rsid w:val="00F333B6"/>
    <w:rsid w:val="00F45A44"/>
    <w:rsid w:val="00F51CC0"/>
    <w:rsid w:val="00F526EC"/>
    <w:rsid w:val="00F532A6"/>
    <w:rsid w:val="00F609ED"/>
    <w:rsid w:val="00F657C5"/>
    <w:rsid w:val="00F66045"/>
    <w:rsid w:val="00F7160E"/>
    <w:rsid w:val="00F77864"/>
    <w:rsid w:val="00F80FE6"/>
    <w:rsid w:val="00F855FD"/>
    <w:rsid w:val="00F913EC"/>
    <w:rsid w:val="00FA1028"/>
    <w:rsid w:val="00FA2248"/>
    <w:rsid w:val="00FA2CB1"/>
    <w:rsid w:val="00FA59AA"/>
    <w:rsid w:val="00FB0369"/>
    <w:rsid w:val="00FB5A4D"/>
    <w:rsid w:val="00FB5F63"/>
    <w:rsid w:val="00FB7250"/>
    <w:rsid w:val="00FB7D1A"/>
    <w:rsid w:val="00FC0C55"/>
    <w:rsid w:val="00FC48E8"/>
    <w:rsid w:val="00FC498A"/>
    <w:rsid w:val="00FC7F45"/>
    <w:rsid w:val="00FD148F"/>
    <w:rsid w:val="00FD1A39"/>
    <w:rsid w:val="00FD77A0"/>
    <w:rsid w:val="00FF01DC"/>
    <w:rsid w:val="02385F6D"/>
    <w:rsid w:val="078A03D3"/>
    <w:rsid w:val="07C97306"/>
    <w:rsid w:val="07ED7C50"/>
    <w:rsid w:val="08B5322E"/>
    <w:rsid w:val="099520E4"/>
    <w:rsid w:val="09D27BD1"/>
    <w:rsid w:val="09F271EB"/>
    <w:rsid w:val="0A8456E0"/>
    <w:rsid w:val="0ACC51C1"/>
    <w:rsid w:val="108958E0"/>
    <w:rsid w:val="12642183"/>
    <w:rsid w:val="151659B7"/>
    <w:rsid w:val="153C3DC4"/>
    <w:rsid w:val="1ACE7F15"/>
    <w:rsid w:val="1B283D33"/>
    <w:rsid w:val="1E767EE9"/>
    <w:rsid w:val="1F8359DC"/>
    <w:rsid w:val="242655B5"/>
    <w:rsid w:val="246A40F7"/>
    <w:rsid w:val="279D1605"/>
    <w:rsid w:val="28E15E84"/>
    <w:rsid w:val="29636D61"/>
    <w:rsid w:val="296C74E1"/>
    <w:rsid w:val="2A7B6226"/>
    <w:rsid w:val="2AC46EA9"/>
    <w:rsid w:val="2C24587F"/>
    <w:rsid w:val="2E3A5DFF"/>
    <w:rsid w:val="301B70CE"/>
    <w:rsid w:val="314E787D"/>
    <w:rsid w:val="316E5890"/>
    <w:rsid w:val="318961C7"/>
    <w:rsid w:val="34E65F7C"/>
    <w:rsid w:val="3529272A"/>
    <w:rsid w:val="364B7E1A"/>
    <w:rsid w:val="379344BE"/>
    <w:rsid w:val="393578EF"/>
    <w:rsid w:val="3C051C67"/>
    <w:rsid w:val="3CAB52E9"/>
    <w:rsid w:val="3D766728"/>
    <w:rsid w:val="3DED69EA"/>
    <w:rsid w:val="3F32667F"/>
    <w:rsid w:val="40F70F22"/>
    <w:rsid w:val="428B46F7"/>
    <w:rsid w:val="42B775C7"/>
    <w:rsid w:val="4A113A61"/>
    <w:rsid w:val="4D0F5BFB"/>
    <w:rsid w:val="4D510618"/>
    <w:rsid w:val="51C15F2B"/>
    <w:rsid w:val="5624479A"/>
    <w:rsid w:val="568115A1"/>
    <w:rsid w:val="58735B98"/>
    <w:rsid w:val="589D0BB5"/>
    <w:rsid w:val="5A5621EF"/>
    <w:rsid w:val="5A6F1A99"/>
    <w:rsid w:val="5BFB6C3A"/>
    <w:rsid w:val="5C1D6295"/>
    <w:rsid w:val="5DFB43B4"/>
    <w:rsid w:val="5F0F0801"/>
    <w:rsid w:val="61ED2CB4"/>
    <w:rsid w:val="621F3ABF"/>
    <w:rsid w:val="635A392B"/>
    <w:rsid w:val="638C1100"/>
    <w:rsid w:val="6408782B"/>
    <w:rsid w:val="64664551"/>
    <w:rsid w:val="65273CE0"/>
    <w:rsid w:val="65324E39"/>
    <w:rsid w:val="65C32F3B"/>
    <w:rsid w:val="65F813BE"/>
    <w:rsid w:val="66B6339D"/>
    <w:rsid w:val="67334406"/>
    <w:rsid w:val="67762DCB"/>
    <w:rsid w:val="67CD6573"/>
    <w:rsid w:val="6A244C92"/>
    <w:rsid w:val="6E525119"/>
    <w:rsid w:val="718640AD"/>
    <w:rsid w:val="724D572F"/>
    <w:rsid w:val="79B05914"/>
    <w:rsid w:val="7C266FAB"/>
    <w:rsid w:val="7D202558"/>
    <w:rsid w:val="7E0E5F48"/>
    <w:rsid w:val="7E2D202A"/>
    <w:rsid w:val="7E3F7E95"/>
    <w:rsid w:val="7E8F67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2"/>
    </o:shapelayout>
  </w:shapeDefaults>
  <w:decimalSymbol w:val="."/>
  <w:listSeparator w:val=","/>
  <w14:docId w14:val="795A8774"/>
  <w15:chartTrackingRefBased/>
  <w15:docId w15:val="{C4BF0EB4-1213-D246-A5B3-4878E510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center"/>
    </w:pPr>
    <w:rPr>
      <w:rFonts w:ascii="華康行楷體W5" w:eastAsia="華康行楷體W5" w:hAnsi="Times"/>
      <w:color w:val="FF0000"/>
      <w:sz w:val="32"/>
      <w:szCs w:val="20"/>
      <w:lang w:eastAsia="zh-TW"/>
    </w:rPr>
  </w:style>
  <w:style w:type="character" w:customStyle="1" w:styleId="a4">
    <w:name w:val="本文 字元"/>
    <w:link w:val="a3"/>
    <w:rPr>
      <w:rFonts w:ascii="華康行楷體W5" w:eastAsia="華康行楷體W5" w:hAnsi="Times"/>
      <w:color w:val="FF0000"/>
      <w:kern w:val="2"/>
      <w:sz w:val="32"/>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hint="eastAsia"/>
      <w:kern w:val="0"/>
      <w:sz w:val="24"/>
    </w:rPr>
  </w:style>
  <w:style w:type="paragraph" w:styleId="Web">
    <w:name w:val="Normal (Web)"/>
    <w:basedOn w:val="a"/>
    <w:uiPriority w:val="99"/>
    <w:qFormat/>
    <w:pPr>
      <w:widowControl/>
      <w:spacing w:before="100" w:beforeAutospacing="1" w:after="100" w:afterAutospacing="1"/>
    </w:pPr>
    <w:rPr>
      <w:rFonts w:ascii="新細明體"/>
      <w:kern w:val="0"/>
    </w:rPr>
  </w:style>
  <w:style w:type="character" w:styleId="a7">
    <w:name w:val="Strong"/>
    <w:uiPriority w:val="22"/>
    <w:qFormat/>
    <w:rPr>
      <w:b/>
      <w:bCs/>
    </w:rPr>
  </w:style>
  <w:style w:type="character" w:styleId="a8">
    <w:name w:val="Emphasis"/>
    <w:qFormat/>
    <w:rPr>
      <w:i/>
    </w:rPr>
  </w:style>
  <w:style w:type="character" w:styleId="a9">
    <w:name w:val="Hyperlink"/>
    <w:rPr>
      <w:color w:val="0000FF"/>
      <w:u w:val="single"/>
    </w:rPr>
  </w:style>
  <w:style w:type="character" w:customStyle="1" w:styleId="txt-pp2">
    <w:name w:val="txt-pp2"/>
    <w:rPr>
      <w:color w:val="222222"/>
    </w:rPr>
  </w:style>
  <w:style w:type="paragraph" w:styleId="aa">
    <w:name w:val="Body Text Indent"/>
    <w:basedOn w:val="a"/>
    <w:link w:val="ab"/>
    <w:rsid w:val="0004766D"/>
    <w:pPr>
      <w:spacing w:after="120"/>
      <w:ind w:leftChars="200" w:left="480"/>
    </w:pPr>
  </w:style>
  <w:style w:type="character" w:customStyle="1" w:styleId="ab">
    <w:name w:val="本文縮排 字元"/>
    <w:link w:val="aa"/>
    <w:rsid w:val="0004766D"/>
    <w:rPr>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30830;&#35748;&#21333;.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D:\确认单.dot</Template>
  <TotalTime>0</TotalTime>
  <Pages>3</Pages>
  <Words>1000</Words>
  <Characters>5704</Characters>
  <Application>Microsoft Office Word</Application>
  <DocSecurity>4</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2026-01-20T06:04:00Z</cp:lastPrinted>
  <dcterms:created xsi:type="dcterms:W3CDTF">2026-05-25T17:59:00Z</dcterms:created>
  <dcterms:modified xsi:type="dcterms:W3CDTF">2026-05-25T17:59:00Z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AB41CA3D7A0B41DF9F1084EBD1E5E569_13</vt:lpwstr>
  </property>
</Properties>
</file>